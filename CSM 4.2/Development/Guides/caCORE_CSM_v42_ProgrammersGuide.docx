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440E64"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375815" w:rsidRDefault="00375815"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440E64"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440E64"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ED1824">
          <w:rPr>
            <w:noProof/>
          </w:rPr>
          <w:t>August 31,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440E64">
      <w:pPr>
        <w:pStyle w:val="TOC1"/>
        <w:tabs>
          <w:tab w:val="right" w:leader="dot" w:pos="8918"/>
        </w:tabs>
        <w:rPr>
          <w:rFonts w:asciiTheme="minorHAnsi" w:eastAsiaTheme="minorEastAsia" w:hAnsiTheme="minorHAnsi" w:cstheme="minorBidi"/>
          <w:b w:val="0"/>
          <w:noProof/>
          <w:sz w:val="22"/>
          <w:szCs w:val="22"/>
        </w:rPr>
      </w:pPr>
      <w:r w:rsidRPr="00440E64">
        <w:fldChar w:fldCharType="begin"/>
      </w:r>
      <w:r w:rsidR="00772F08">
        <w:instrText xml:space="preserve"> TOC \o "1-3" \h \z \t "Heading 9,1" </w:instrText>
      </w:r>
      <w:r w:rsidRPr="00440E64">
        <w:fldChar w:fldCharType="separate"/>
      </w:r>
      <w:hyperlink w:anchor="_Toc238970730" w:history="1">
        <w:r w:rsidR="00EF4B85" w:rsidRPr="00230C2D">
          <w:rPr>
            <w:rStyle w:val="Hyperlink"/>
            <w:noProof/>
          </w:rPr>
          <w:t>About This Guide</w:t>
        </w:r>
        <w:r w:rsidR="00EF4B85">
          <w:rPr>
            <w:noProof/>
            <w:webHidden/>
          </w:rPr>
          <w:tab/>
        </w:r>
        <w:r>
          <w:rPr>
            <w:noProof/>
            <w:webHidden/>
          </w:rPr>
          <w:fldChar w:fldCharType="begin"/>
        </w:r>
        <w:r w:rsidR="00EF4B85">
          <w:rPr>
            <w:noProof/>
            <w:webHidden/>
          </w:rPr>
          <w:instrText xml:space="preserve"> PAGEREF _Toc238970730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1" w:history="1">
        <w:r w:rsidR="00EF4B85" w:rsidRPr="00230C2D">
          <w:rPr>
            <w:rStyle w:val="Hyperlink"/>
            <w:noProof/>
          </w:rPr>
          <w:t>Purpose</w:t>
        </w:r>
        <w:r w:rsidR="00EF4B85">
          <w:rPr>
            <w:noProof/>
            <w:webHidden/>
          </w:rPr>
          <w:tab/>
        </w:r>
        <w:r>
          <w:rPr>
            <w:noProof/>
            <w:webHidden/>
          </w:rPr>
          <w:fldChar w:fldCharType="begin"/>
        </w:r>
        <w:r w:rsidR="00EF4B85">
          <w:rPr>
            <w:noProof/>
            <w:webHidden/>
          </w:rPr>
          <w:instrText xml:space="preserve"> PAGEREF _Toc238970731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2" w:history="1">
        <w:r w:rsidR="00EF4B85" w:rsidRPr="00230C2D">
          <w:rPr>
            <w:rStyle w:val="Hyperlink"/>
            <w:noProof/>
          </w:rPr>
          <w:t>Scope</w:t>
        </w:r>
        <w:r w:rsidR="00EF4B85">
          <w:rPr>
            <w:noProof/>
            <w:webHidden/>
          </w:rPr>
          <w:tab/>
        </w:r>
        <w:r>
          <w:rPr>
            <w:noProof/>
            <w:webHidden/>
          </w:rPr>
          <w:fldChar w:fldCharType="begin"/>
        </w:r>
        <w:r w:rsidR="00EF4B85">
          <w:rPr>
            <w:noProof/>
            <w:webHidden/>
          </w:rPr>
          <w:instrText xml:space="preserve"> PAGEREF _Toc238970732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3" w:history="1">
        <w:r w:rsidR="00EF4B85" w:rsidRPr="00230C2D">
          <w:rPr>
            <w:rStyle w:val="Hyperlink"/>
            <w:noProof/>
          </w:rPr>
          <w:t>Typical User</w:t>
        </w:r>
        <w:r w:rsidR="00EF4B85">
          <w:rPr>
            <w:noProof/>
            <w:webHidden/>
          </w:rPr>
          <w:tab/>
        </w:r>
        <w:r>
          <w:rPr>
            <w:noProof/>
            <w:webHidden/>
          </w:rPr>
          <w:fldChar w:fldCharType="begin"/>
        </w:r>
        <w:r w:rsidR="00EF4B85">
          <w:rPr>
            <w:noProof/>
            <w:webHidden/>
          </w:rPr>
          <w:instrText xml:space="preserve"> PAGEREF _Toc238970733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4" w:history="1">
        <w:r w:rsidR="00EF4B85" w:rsidRPr="00230C2D">
          <w:rPr>
            <w:rStyle w:val="Hyperlink"/>
            <w:noProof/>
          </w:rPr>
          <w:t>Topics Covered</w:t>
        </w:r>
        <w:r w:rsidR="00EF4B85">
          <w:rPr>
            <w:noProof/>
            <w:webHidden/>
          </w:rPr>
          <w:tab/>
        </w:r>
        <w:r>
          <w:rPr>
            <w:noProof/>
            <w:webHidden/>
          </w:rPr>
          <w:fldChar w:fldCharType="begin"/>
        </w:r>
        <w:r w:rsidR="00EF4B85">
          <w:rPr>
            <w:noProof/>
            <w:webHidden/>
          </w:rPr>
          <w:instrText xml:space="preserve"> PAGEREF _Toc238970734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5" w:history="1">
        <w:r w:rsidR="00EF4B85" w:rsidRPr="00230C2D">
          <w:rPr>
            <w:rStyle w:val="Hyperlink"/>
            <w:noProof/>
          </w:rPr>
          <w:t>Related Documentation</w:t>
        </w:r>
        <w:r w:rsidR="00EF4B85">
          <w:rPr>
            <w:noProof/>
            <w:webHidden/>
          </w:rPr>
          <w:tab/>
        </w:r>
        <w:r>
          <w:rPr>
            <w:noProof/>
            <w:webHidden/>
          </w:rPr>
          <w:fldChar w:fldCharType="begin"/>
        </w:r>
        <w:r w:rsidR="00EF4B85">
          <w:rPr>
            <w:noProof/>
            <w:webHidden/>
          </w:rPr>
          <w:instrText xml:space="preserve"> PAGEREF _Toc238970735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6" w:history="1">
        <w:r w:rsidR="00EF4B85" w:rsidRPr="00230C2D">
          <w:rPr>
            <w:rStyle w:val="Hyperlink"/>
            <w:noProof/>
          </w:rPr>
          <w:t>Text Conventions Used</w:t>
        </w:r>
        <w:r w:rsidR="00EF4B85">
          <w:rPr>
            <w:noProof/>
            <w:webHidden/>
          </w:rPr>
          <w:tab/>
        </w:r>
        <w:r>
          <w:rPr>
            <w:noProof/>
            <w:webHidden/>
          </w:rPr>
          <w:fldChar w:fldCharType="begin"/>
        </w:r>
        <w:r w:rsidR="00EF4B85">
          <w:rPr>
            <w:noProof/>
            <w:webHidden/>
          </w:rPr>
          <w:instrText xml:space="preserve"> PAGEREF _Toc238970736 \h </w:instrText>
        </w:r>
        <w:r>
          <w:rPr>
            <w:noProof/>
            <w:webHidden/>
          </w:rPr>
        </w:r>
        <w:r>
          <w:rPr>
            <w:noProof/>
            <w:webHidden/>
          </w:rPr>
          <w:fldChar w:fldCharType="separate"/>
        </w:r>
        <w:r w:rsidR="00EF4B85">
          <w:rPr>
            <w:noProof/>
            <w:webHidden/>
          </w:rPr>
          <w:t>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7" w:history="1">
        <w:r w:rsidR="00EF4B85" w:rsidRPr="00230C2D">
          <w:rPr>
            <w:rStyle w:val="Hyperlink"/>
            <w:noProof/>
          </w:rPr>
          <w:t>Credits and Resources</w:t>
        </w:r>
        <w:r w:rsidR="00EF4B85">
          <w:rPr>
            <w:noProof/>
            <w:webHidden/>
          </w:rPr>
          <w:tab/>
        </w:r>
        <w:r>
          <w:rPr>
            <w:noProof/>
            <w:webHidden/>
          </w:rPr>
          <w:fldChar w:fldCharType="begin"/>
        </w:r>
        <w:r w:rsidR="00EF4B85">
          <w:rPr>
            <w:noProof/>
            <w:webHidden/>
          </w:rPr>
          <w:instrText xml:space="preserve"> PAGEREF _Toc238970737 \h </w:instrText>
        </w:r>
        <w:r>
          <w:rPr>
            <w:noProof/>
            <w:webHidden/>
          </w:rPr>
        </w:r>
        <w:r>
          <w:rPr>
            <w:noProof/>
            <w:webHidden/>
          </w:rPr>
          <w:fldChar w:fldCharType="separate"/>
        </w:r>
        <w:r w:rsidR="00EF4B85">
          <w:rPr>
            <w:noProof/>
            <w:webHidden/>
          </w:rPr>
          <w:t>4</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00EF4B85" w:rsidRPr="00230C2D">
          <w:rPr>
            <w:rStyle w:val="Hyperlink"/>
            <w:noProof/>
          </w:rPr>
          <w:t>Chapter 1</w:t>
        </w:r>
        <w:r w:rsidR="00EF4B85">
          <w:rPr>
            <w:rFonts w:asciiTheme="minorHAnsi" w:eastAsiaTheme="minorEastAsia" w:hAnsiTheme="minorHAnsi" w:cstheme="minorBidi"/>
            <w:b w:val="0"/>
            <w:noProof/>
            <w:sz w:val="22"/>
            <w:szCs w:val="22"/>
          </w:rPr>
          <w:tab/>
        </w:r>
        <w:r w:rsidR="00EF4B85" w:rsidRPr="00230C2D">
          <w:rPr>
            <w:rStyle w:val="Hyperlink"/>
            <w:noProof/>
          </w:rPr>
          <w:t>CSM Overview</w:t>
        </w:r>
        <w:r w:rsidR="00EF4B85">
          <w:rPr>
            <w:noProof/>
            <w:webHidden/>
          </w:rPr>
          <w:tab/>
        </w:r>
        <w:r>
          <w:rPr>
            <w:noProof/>
            <w:webHidden/>
          </w:rPr>
          <w:fldChar w:fldCharType="begin"/>
        </w:r>
        <w:r w:rsidR="00EF4B85">
          <w:rPr>
            <w:noProof/>
            <w:webHidden/>
          </w:rPr>
          <w:instrText xml:space="preserve"> PAGEREF _Toc238970738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9" w:history="1">
        <w:r w:rsidR="00EF4B85" w:rsidRPr="00230C2D">
          <w:rPr>
            <w:rStyle w:val="Hyperlink"/>
            <w:noProof/>
          </w:rPr>
          <w:t>Introduction</w:t>
        </w:r>
        <w:r w:rsidR="00EF4B85">
          <w:rPr>
            <w:noProof/>
            <w:webHidden/>
          </w:rPr>
          <w:tab/>
        </w:r>
        <w:r>
          <w:rPr>
            <w:noProof/>
            <w:webHidden/>
          </w:rPr>
          <w:fldChar w:fldCharType="begin"/>
        </w:r>
        <w:r w:rsidR="00EF4B85">
          <w:rPr>
            <w:noProof/>
            <w:webHidden/>
          </w:rPr>
          <w:instrText xml:space="preserve"> PAGEREF _Toc238970739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0" w:history="1">
        <w:r w:rsidR="00EF4B85" w:rsidRPr="00230C2D">
          <w:rPr>
            <w:rStyle w:val="Hyperlink"/>
            <w:noProof/>
          </w:rPr>
          <w:t>Security Concepts</w:t>
        </w:r>
        <w:r w:rsidR="00EF4B85">
          <w:rPr>
            <w:noProof/>
            <w:webHidden/>
          </w:rPr>
          <w:tab/>
        </w:r>
        <w:r>
          <w:rPr>
            <w:noProof/>
            <w:webHidden/>
          </w:rPr>
          <w:fldChar w:fldCharType="begin"/>
        </w:r>
        <w:r w:rsidR="00EF4B85">
          <w:rPr>
            <w:noProof/>
            <w:webHidden/>
          </w:rPr>
          <w:instrText xml:space="preserve"> PAGEREF _Toc238970740 \h </w:instrText>
        </w:r>
        <w:r>
          <w:rPr>
            <w:noProof/>
            <w:webHidden/>
          </w:rPr>
        </w:r>
        <w:r>
          <w:rPr>
            <w:noProof/>
            <w:webHidden/>
          </w:rPr>
          <w:fldChar w:fldCharType="separate"/>
        </w:r>
        <w:r w:rsidR="00EF4B85">
          <w:rPr>
            <w:noProof/>
            <w:webHidden/>
          </w:rPr>
          <w:t>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1" w:history="1">
        <w:r w:rsidR="00EF4B85" w:rsidRPr="00230C2D">
          <w:rPr>
            <w:rStyle w:val="Hyperlink"/>
            <w:noProof/>
          </w:rPr>
          <w:t>Minimum System Requirements</w:t>
        </w:r>
        <w:r w:rsidR="00EF4B85">
          <w:rPr>
            <w:noProof/>
            <w:webHidden/>
          </w:rPr>
          <w:tab/>
        </w:r>
        <w:r>
          <w:rPr>
            <w:noProof/>
            <w:webHidden/>
          </w:rPr>
          <w:fldChar w:fldCharType="begin"/>
        </w:r>
        <w:r w:rsidR="00EF4B85">
          <w:rPr>
            <w:noProof/>
            <w:webHidden/>
          </w:rPr>
          <w:instrText xml:space="preserve"> PAGEREF _Toc238970741 \h </w:instrText>
        </w:r>
        <w:r>
          <w:rPr>
            <w:noProof/>
            <w:webHidden/>
          </w:rPr>
        </w:r>
        <w:r>
          <w:rPr>
            <w:noProof/>
            <w:webHidden/>
          </w:rPr>
          <w:fldChar w:fldCharType="separate"/>
        </w:r>
        <w:r w:rsidR="00EF4B85">
          <w:rPr>
            <w:noProof/>
            <w:webHidden/>
          </w:rPr>
          <w:t>8</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00EF4B85" w:rsidRPr="00230C2D">
          <w:rPr>
            <w:rStyle w:val="Hyperlink"/>
            <w:noProof/>
          </w:rPr>
          <w:t>Chapter 2</w:t>
        </w:r>
        <w:r w:rsidR="00EF4B85">
          <w:rPr>
            <w:rFonts w:asciiTheme="minorHAnsi" w:eastAsiaTheme="minorEastAsia" w:hAnsiTheme="minorHAnsi" w:cstheme="minorBidi"/>
            <w:b w:val="0"/>
            <w:noProof/>
            <w:sz w:val="22"/>
            <w:szCs w:val="22"/>
          </w:rPr>
          <w:tab/>
        </w:r>
        <w:r w:rsidR="00EF4B85" w:rsidRPr="00230C2D">
          <w:rPr>
            <w:rStyle w:val="Hyperlink"/>
            <w:noProof/>
          </w:rPr>
          <w:t>Using the CSM API</w:t>
        </w:r>
        <w:r w:rsidR="00EF4B85">
          <w:rPr>
            <w:noProof/>
            <w:webHidden/>
          </w:rPr>
          <w:tab/>
        </w:r>
        <w:r>
          <w:rPr>
            <w:noProof/>
            <w:webHidden/>
          </w:rPr>
          <w:fldChar w:fldCharType="begin"/>
        </w:r>
        <w:r w:rsidR="00EF4B85">
          <w:rPr>
            <w:noProof/>
            <w:webHidden/>
          </w:rPr>
          <w:instrText xml:space="preserve"> PAGEREF _Toc238970742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_Toc238970743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4" w:history="1">
        <w:r w:rsidR="00EF4B85" w:rsidRPr="00230C2D">
          <w:rPr>
            <w:rStyle w:val="Hyperlink"/>
            <w:noProof/>
          </w:rPr>
          <w:t>API Services</w:t>
        </w:r>
        <w:r w:rsidR="00EF4B85">
          <w:rPr>
            <w:noProof/>
            <w:webHidden/>
          </w:rPr>
          <w:tab/>
        </w:r>
        <w:r>
          <w:rPr>
            <w:noProof/>
            <w:webHidden/>
          </w:rPr>
          <w:fldChar w:fldCharType="begin"/>
        </w:r>
        <w:r w:rsidR="00EF4B85">
          <w:rPr>
            <w:noProof/>
            <w:webHidden/>
          </w:rPr>
          <w:instrText xml:space="preserve"> PAGEREF _Toc238970744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5" w:history="1">
        <w:r w:rsidR="00EF4B85" w:rsidRPr="00230C2D">
          <w:rPr>
            <w:rStyle w:val="Hyperlink"/>
            <w:noProof/>
          </w:rPr>
          <w:t>Authentication Manager</w:t>
        </w:r>
        <w:r w:rsidR="00EF4B85">
          <w:rPr>
            <w:noProof/>
            <w:webHidden/>
          </w:rPr>
          <w:tab/>
        </w:r>
        <w:r>
          <w:rPr>
            <w:noProof/>
            <w:webHidden/>
          </w:rPr>
          <w:fldChar w:fldCharType="begin"/>
        </w:r>
        <w:r w:rsidR="00EF4B85">
          <w:rPr>
            <w:noProof/>
            <w:webHidden/>
          </w:rPr>
          <w:instrText xml:space="preserve"> PAGEREF _Toc238970745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6" w:history="1">
        <w:r w:rsidR="00EF4B85" w:rsidRPr="00230C2D">
          <w:rPr>
            <w:rStyle w:val="Hyperlink"/>
            <w:noProof/>
          </w:rPr>
          <w:t>Authorization Manager</w:t>
        </w:r>
        <w:r w:rsidR="00EF4B85">
          <w:rPr>
            <w:noProof/>
            <w:webHidden/>
          </w:rPr>
          <w:tab/>
        </w:r>
        <w:r>
          <w:rPr>
            <w:noProof/>
            <w:webHidden/>
          </w:rPr>
          <w:fldChar w:fldCharType="begin"/>
        </w:r>
        <w:r w:rsidR="00EF4B85">
          <w:rPr>
            <w:noProof/>
            <w:webHidden/>
          </w:rPr>
          <w:instrText xml:space="preserve"> PAGEREF _Toc238970746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7" w:history="1">
        <w:r w:rsidR="00EF4B85" w:rsidRPr="00230C2D">
          <w:rPr>
            <w:rStyle w:val="Hyperlink"/>
            <w:noProof/>
          </w:rPr>
          <w:t>Integrating with the CSM Authentication Service</w:t>
        </w:r>
        <w:r w:rsidR="00EF4B85">
          <w:rPr>
            <w:noProof/>
            <w:webHidden/>
          </w:rPr>
          <w:tab/>
        </w:r>
        <w:r>
          <w:rPr>
            <w:noProof/>
            <w:webHidden/>
          </w:rPr>
          <w:fldChar w:fldCharType="begin"/>
        </w:r>
        <w:r w:rsidR="00EF4B85">
          <w:rPr>
            <w:noProof/>
            <w:webHidden/>
          </w:rPr>
          <w:instrText xml:space="preserve"> PAGEREF _Toc238970747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8" w:history="1">
        <w:r w:rsidR="00EF4B85" w:rsidRPr="00230C2D">
          <w:rPr>
            <w:rStyle w:val="Hyperlink"/>
            <w:noProof/>
          </w:rPr>
          <w:t>Importing the CSM Authentication Manager Class</w:t>
        </w:r>
        <w:r w:rsidR="00EF4B85">
          <w:rPr>
            <w:noProof/>
            <w:webHidden/>
          </w:rPr>
          <w:tab/>
        </w:r>
        <w:r>
          <w:rPr>
            <w:noProof/>
            <w:webHidden/>
          </w:rPr>
          <w:fldChar w:fldCharType="begin"/>
        </w:r>
        <w:r w:rsidR="00EF4B85">
          <w:rPr>
            <w:noProof/>
            <w:webHidden/>
          </w:rPr>
          <w:instrText xml:space="preserve"> PAGEREF _Toc238970748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9" w:history="1">
        <w:r w:rsidR="00EF4B85" w:rsidRPr="00230C2D">
          <w:rPr>
            <w:rStyle w:val="Hyperlink"/>
            <w:noProof/>
          </w:rPr>
          <w:t>Using the CSM Authentication Manager Class</w:t>
        </w:r>
        <w:r w:rsidR="00EF4B85">
          <w:rPr>
            <w:noProof/>
            <w:webHidden/>
          </w:rPr>
          <w:tab/>
        </w:r>
        <w:r>
          <w:rPr>
            <w:noProof/>
            <w:webHidden/>
          </w:rPr>
          <w:fldChar w:fldCharType="begin"/>
        </w:r>
        <w:r w:rsidR="00EF4B85">
          <w:rPr>
            <w:noProof/>
            <w:webHidden/>
          </w:rPr>
          <w:instrText xml:space="preserve"> PAGEREF _Toc238970749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0"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_Toc238970750 \h </w:instrText>
        </w:r>
        <w:r>
          <w:rPr>
            <w:noProof/>
            <w:webHidden/>
          </w:rPr>
        </w:r>
        <w:r>
          <w:rPr>
            <w:noProof/>
            <w:webHidden/>
          </w:rPr>
          <w:fldChar w:fldCharType="separate"/>
        </w:r>
        <w:r w:rsidR="00EF4B85">
          <w:rPr>
            <w:noProof/>
            <w:webHidden/>
          </w:rPr>
          <w:t>12</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1" w:history="1">
        <w:r w:rsidR="00EF4B85" w:rsidRPr="00230C2D">
          <w:rPr>
            <w:rStyle w:val="Hyperlink"/>
            <w:noProof/>
          </w:rPr>
          <w:t>RDBMS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_Toc238970751 \h </w:instrText>
        </w:r>
        <w:r>
          <w:rPr>
            <w:noProof/>
            <w:webHidden/>
          </w:rPr>
        </w:r>
        <w:r>
          <w:rPr>
            <w:noProof/>
            <w:webHidden/>
          </w:rPr>
          <w:fldChar w:fldCharType="separate"/>
        </w:r>
        <w:r w:rsidR="00EF4B85">
          <w:rPr>
            <w:noProof/>
            <w:webHidden/>
          </w:rPr>
          <w:t>13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2" w:history="1">
        <w:r w:rsidR="00EF4B85" w:rsidRPr="00230C2D">
          <w:rPr>
            <w:rStyle w:val="Hyperlink"/>
            <w:noProof/>
          </w:rPr>
          <w:t>LDAP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_Toc238970752 \h </w:instrText>
        </w:r>
        <w:r>
          <w:rPr>
            <w:noProof/>
            <w:webHidden/>
          </w:rPr>
        </w:r>
        <w:r>
          <w:rPr>
            <w:noProof/>
            <w:webHidden/>
          </w:rPr>
          <w:fldChar w:fldCharType="separate"/>
        </w:r>
        <w:r w:rsidR="00EF4B85">
          <w:rPr>
            <w:noProof/>
            <w:webHidden/>
          </w:rPr>
          <w:t>16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3" w:history="1">
        <w:r w:rsidR="00EF4B85" w:rsidRPr="00230C2D">
          <w:rPr>
            <w:rStyle w:val="Hyperlink"/>
            <w:noProof/>
          </w:rPr>
          <w:t>Activating CLM Audit Logging</w:t>
        </w:r>
        <w:r w:rsidR="00EF4B85">
          <w:rPr>
            <w:noProof/>
            <w:webHidden/>
          </w:rPr>
          <w:tab/>
        </w:r>
        <w:r>
          <w:rPr>
            <w:noProof/>
            <w:webHidden/>
          </w:rPr>
          <w:fldChar w:fldCharType="begin"/>
        </w:r>
        <w:r w:rsidR="00EF4B85">
          <w:rPr>
            <w:noProof/>
            <w:webHidden/>
          </w:rPr>
          <w:instrText xml:space="preserve"> PAGEREF _Toc238970753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54" w:history="1">
        <w:r w:rsidR="00EF4B85" w:rsidRPr="00230C2D">
          <w:rPr>
            <w:rStyle w:val="Hyperlink"/>
            <w:noProof/>
          </w:rPr>
          <w:t>Integrating With the CSM Authorization Service</w:t>
        </w:r>
        <w:r w:rsidR="00EF4B85">
          <w:rPr>
            <w:noProof/>
            <w:webHidden/>
          </w:rPr>
          <w:tab/>
        </w:r>
        <w:r>
          <w:rPr>
            <w:noProof/>
            <w:webHidden/>
          </w:rPr>
          <w:fldChar w:fldCharType="begin"/>
        </w:r>
        <w:r w:rsidR="00EF4B85">
          <w:rPr>
            <w:noProof/>
            <w:webHidden/>
          </w:rPr>
          <w:instrText xml:space="preserve"> PAGEREF _Toc238970754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5" w:history="1">
        <w:r w:rsidR="00EF4B85" w:rsidRPr="00230C2D">
          <w:rPr>
            <w:rStyle w:val="Hyperlink"/>
            <w:noProof/>
          </w:rPr>
          <w:t>Importing and Using the CSM Authorization Manager Class</w:t>
        </w:r>
        <w:r w:rsidR="00EF4B85">
          <w:rPr>
            <w:noProof/>
            <w:webHidden/>
          </w:rPr>
          <w:tab/>
        </w:r>
        <w:r>
          <w:rPr>
            <w:noProof/>
            <w:webHidden/>
          </w:rPr>
          <w:fldChar w:fldCharType="begin"/>
        </w:r>
        <w:r w:rsidR="00EF4B85">
          <w:rPr>
            <w:noProof/>
            <w:webHidden/>
          </w:rPr>
          <w:instrText xml:space="preserve"> PAGEREF _Toc238970755 \h </w:instrText>
        </w:r>
        <w:r>
          <w:rPr>
            <w:noProof/>
            <w:webHidden/>
          </w:rPr>
        </w:r>
        <w:r>
          <w:rPr>
            <w:noProof/>
            <w:webHidden/>
          </w:rPr>
          <w:fldChar w:fldCharType="separate"/>
        </w:r>
        <w:r w:rsidR="00EF4B85">
          <w:rPr>
            <w:noProof/>
            <w:webHidden/>
          </w:rPr>
          <w:t>20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6" w:history="1">
        <w:r w:rsidR="00EF4B85" w:rsidRPr="00230C2D">
          <w:rPr>
            <w:rStyle w:val="Hyperlink"/>
            <w:noProof/>
          </w:rPr>
          <w:t>Software Products and Scripts</w:t>
        </w:r>
        <w:r w:rsidR="00EF4B85">
          <w:rPr>
            <w:noProof/>
            <w:webHidden/>
          </w:rPr>
          <w:tab/>
        </w:r>
        <w:r>
          <w:rPr>
            <w:noProof/>
            <w:webHidden/>
          </w:rPr>
          <w:fldChar w:fldCharType="begin"/>
        </w:r>
        <w:r w:rsidR="00EF4B85">
          <w:rPr>
            <w:noProof/>
            <w:webHidden/>
          </w:rPr>
          <w:instrText xml:space="preserve"> PAGEREF _Toc238970756 \h </w:instrText>
        </w:r>
        <w:r>
          <w:rPr>
            <w:noProof/>
            <w:webHidden/>
          </w:rPr>
        </w:r>
        <w:r>
          <w:rPr>
            <w:noProof/>
            <w:webHidden/>
          </w:rPr>
          <w:fldChar w:fldCharType="separate"/>
        </w:r>
        <w:r w:rsidR="00EF4B85">
          <w:rPr>
            <w:noProof/>
            <w:webHidden/>
          </w:rPr>
          <w:t>21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7"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_Toc238970757 \h </w:instrText>
        </w:r>
        <w:r>
          <w:rPr>
            <w:noProof/>
            <w:webHidden/>
          </w:rPr>
        </w:r>
        <w:r>
          <w:rPr>
            <w:noProof/>
            <w:webHidden/>
          </w:rPr>
          <w:fldChar w:fldCharType="separate"/>
        </w:r>
        <w:r w:rsidR="00EF4B85">
          <w:rPr>
            <w:noProof/>
            <w:webHidden/>
          </w:rPr>
          <w:t>22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58" w:history="1">
        <w:r w:rsidR="00EF4B85" w:rsidRPr="00230C2D">
          <w:rPr>
            <w:rStyle w:val="Hyperlink"/>
            <w:noProof/>
          </w:rPr>
          <w:t>Audit Logging</w:t>
        </w:r>
        <w:r w:rsidR="00EF4B85">
          <w:rPr>
            <w:noProof/>
            <w:webHidden/>
          </w:rPr>
          <w:tab/>
        </w:r>
        <w:r>
          <w:rPr>
            <w:noProof/>
            <w:webHidden/>
          </w:rPr>
          <w:fldChar w:fldCharType="begin"/>
        </w:r>
        <w:r w:rsidR="00EF4B85">
          <w:rPr>
            <w:noProof/>
            <w:webHidden/>
          </w:rPr>
          <w:instrText xml:space="preserve"> PAGEREF _Toc238970758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9" w:history="1">
        <w:r w:rsidR="00EF4B85" w:rsidRPr="00230C2D">
          <w:rPr>
            <w:rStyle w:val="Hyperlink"/>
            <w:noProof/>
          </w:rPr>
          <w:t>JAR Placement</w:t>
        </w:r>
        <w:r w:rsidR="00EF4B85">
          <w:rPr>
            <w:noProof/>
            <w:webHidden/>
          </w:rPr>
          <w:tab/>
        </w:r>
        <w:r>
          <w:rPr>
            <w:noProof/>
            <w:webHidden/>
          </w:rPr>
          <w:fldChar w:fldCharType="begin"/>
        </w:r>
        <w:r w:rsidR="00EF4B85">
          <w:rPr>
            <w:noProof/>
            <w:webHidden/>
          </w:rPr>
          <w:instrText xml:space="preserve"> PAGEREF _Toc238970759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0" w:history="1">
        <w:r w:rsidR="00EF4B85" w:rsidRPr="00230C2D">
          <w:rPr>
            <w:rStyle w:val="Hyperlink"/>
            <w:noProof/>
          </w:rPr>
          <w:t>Integrating CLM APIs with CSM APIs</w:t>
        </w:r>
        <w:r w:rsidR="00EF4B85">
          <w:rPr>
            <w:noProof/>
            <w:webHidden/>
          </w:rPr>
          <w:tab/>
        </w:r>
        <w:r>
          <w:rPr>
            <w:noProof/>
            <w:webHidden/>
          </w:rPr>
          <w:fldChar w:fldCharType="begin"/>
        </w:r>
        <w:r w:rsidR="00EF4B85">
          <w:rPr>
            <w:noProof/>
            <w:webHidden/>
          </w:rPr>
          <w:instrText xml:space="preserve"> PAGEREF _Toc238970760 \h </w:instrText>
        </w:r>
        <w:r>
          <w:rPr>
            <w:noProof/>
            <w:webHidden/>
          </w:rPr>
        </w:r>
        <w:r>
          <w:rPr>
            <w:noProof/>
            <w:webHidden/>
          </w:rPr>
          <w:fldChar w:fldCharType="separate"/>
        </w:r>
        <w:r w:rsidR="00EF4B85">
          <w:rPr>
            <w:noProof/>
            <w:webHidden/>
          </w:rPr>
          <w:t>25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1" w:history="1">
        <w:r w:rsidR="00EF4B85" w:rsidRPr="00230C2D">
          <w:rPr>
            <w:rStyle w:val="Hyperlink"/>
            <w:noProof/>
          </w:rPr>
          <w:t>Deployment Steps</w:t>
        </w:r>
        <w:r w:rsidR="00EF4B85">
          <w:rPr>
            <w:noProof/>
            <w:webHidden/>
          </w:rPr>
          <w:tab/>
        </w:r>
        <w:r>
          <w:rPr>
            <w:noProof/>
            <w:webHidden/>
          </w:rPr>
          <w:fldChar w:fldCharType="begin"/>
        </w:r>
        <w:r w:rsidR="00EF4B85">
          <w:rPr>
            <w:noProof/>
            <w:webHidden/>
          </w:rPr>
          <w:instrText xml:space="preserve"> PAGEREF _Toc238970761 \h </w:instrText>
        </w:r>
        <w:r>
          <w:rPr>
            <w:noProof/>
            <w:webHidden/>
          </w:rPr>
        </w:r>
        <w:r>
          <w:rPr>
            <w:noProof/>
            <w:webHidden/>
          </w:rPr>
          <w:fldChar w:fldCharType="separate"/>
        </w:r>
        <w:r w:rsidR="00EF4B85">
          <w:rPr>
            <w:noProof/>
            <w:webHidden/>
          </w:rPr>
          <w:t>27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00EF4B85" w:rsidRPr="00230C2D">
          <w:rPr>
            <w:rStyle w:val="Hyperlink"/>
            <w:noProof/>
          </w:rPr>
          <w:t>Chapter 3</w:t>
        </w:r>
        <w:r w:rsidR="00EF4B85">
          <w:rPr>
            <w:rFonts w:asciiTheme="minorHAnsi" w:eastAsiaTheme="minorEastAsia" w:hAnsiTheme="minorHAnsi" w:cstheme="minorBidi"/>
            <w:b w:val="0"/>
            <w:noProof/>
            <w:sz w:val="22"/>
            <w:szCs w:val="22"/>
          </w:rPr>
          <w:tab/>
        </w:r>
        <w:r w:rsidR="00EF4B85" w:rsidRPr="00230C2D">
          <w:rPr>
            <w:rStyle w:val="Hyperlink"/>
            <w:noProof/>
          </w:rPr>
          <w:t>User Provisioning Tool (UPT)</w:t>
        </w:r>
        <w:r w:rsidR="00EF4B85">
          <w:rPr>
            <w:noProof/>
            <w:webHidden/>
          </w:rPr>
          <w:tab/>
        </w:r>
        <w:r>
          <w:rPr>
            <w:noProof/>
            <w:webHidden/>
          </w:rPr>
          <w:fldChar w:fldCharType="begin"/>
        </w:r>
        <w:r w:rsidR="00EF4B85">
          <w:rPr>
            <w:noProof/>
            <w:webHidden/>
          </w:rPr>
          <w:instrText xml:space="preserve"> PAGEREF _Toc238970762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6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_Toc238970763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4" w:history="1">
        <w:r w:rsidR="00EF4B85" w:rsidRPr="00230C2D">
          <w:rPr>
            <w:rStyle w:val="Hyperlink"/>
            <w:noProof/>
          </w:rPr>
          <w:t>Super Admin – To Register Applications and Admins</w:t>
        </w:r>
        <w:r w:rsidR="00EF4B85">
          <w:rPr>
            <w:noProof/>
            <w:webHidden/>
          </w:rPr>
          <w:tab/>
        </w:r>
        <w:r>
          <w:rPr>
            <w:noProof/>
            <w:webHidden/>
          </w:rPr>
          <w:fldChar w:fldCharType="begin"/>
        </w:r>
        <w:r w:rsidR="00EF4B85">
          <w:rPr>
            <w:noProof/>
            <w:webHidden/>
          </w:rPr>
          <w:instrText xml:space="preserve"> PAGEREF _Toc238970764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5" w:history="1">
        <w:r w:rsidR="00EF4B85" w:rsidRPr="00230C2D">
          <w:rPr>
            <w:rStyle w:val="Hyperlink"/>
            <w:noProof/>
          </w:rPr>
          <w:t>Admin – To Administer a Registered Application</w:t>
        </w:r>
        <w:r w:rsidR="00EF4B85">
          <w:rPr>
            <w:noProof/>
            <w:webHidden/>
          </w:rPr>
          <w:tab/>
        </w:r>
        <w:r>
          <w:rPr>
            <w:noProof/>
            <w:webHidden/>
          </w:rPr>
          <w:fldChar w:fldCharType="begin"/>
        </w:r>
        <w:r w:rsidR="00EF4B85">
          <w:rPr>
            <w:noProof/>
            <w:webHidden/>
          </w:rPr>
          <w:instrText xml:space="preserve"> PAGEREF _Toc238970765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6" w:history="1">
        <w:r w:rsidR="00EF4B85" w:rsidRPr="00230C2D">
          <w:rPr>
            <w:rStyle w:val="Hyperlink"/>
            <w:noProof/>
          </w:rPr>
          <w:t>Login</w:t>
        </w:r>
        <w:r w:rsidR="00EF4B85">
          <w:rPr>
            <w:noProof/>
            <w:webHidden/>
          </w:rPr>
          <w:tab/>
        </w:r>
        <w:r>
          <w:rPr>
            <w:noProof/>
            <w:webHidden/>
          </w:rPr>
          <w:fldChar w:fldCharType="begin"/>
        </w:r>
        <w:r w:rsidR="00EF4B85">
          <w:rPr>
            <w:noProof/>
            <w:webHidden/>
          </w:rPr>
          <w:instrText xml:space="preserve"> PAGEREF _Toc238970766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7" w:history="1">
        <w:r w:rsidR="00EF4B85" w:rsidRPr="00230C2D">
          <w:rPr>
            <w:rStyle w:val="Hyperlink"/>
            <w:noProof/>
          </w:rPr>
          <w:t>Login and Forwarding</w:t>
        </w:r>
        <w:r w:rsidR="00EF4B85">
          <w:rPr>
            <w:noProof/>
            <w:webHidden/>
          </w:rPr>
          <w:tab/>
        </w:r>
        <w:r>
          <w:rPr>
            <w:noProof/>
            <w:webHidden/>
          </w:rPr>
          <w:fldChar w:fldCharType="begin"/>
        </w:r>
        <w:r w:rsidR="00EF4B85">
          <w:rPr>
            <w:noProof/>
            <w:webHidden/>
          </w:rPr>
          <w:instrText xml:space="preserve"> PAGEREF _Toc238970767 \h </w:instrText>
        </w:r>
        <w:r>
          <w:rPr>
            <w:noProof/>
            <w:webHidden/>
          </w:rPr>
        </w:r>
        <w:r>
          <w:rPr>
            <w:noProof/>
            <w:webHidden/>
          </w:rPr>
          <w:fldChar w:fldCharType="separate"/>
        </w:r>
        <w:r w:rsidR="00EF4B85">
          <w:rPr>
            <w:noProof/>
            <w:webHidden/>
          </w:rPr>
          <w:t>30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68" w:history="1">
        <w:r w:rsidR="00EF4B85" w:rsidRPr="00230C2D">
          <w:rPr>
            <w:rStyle w:val="Hyperlink"/>
            <w:noProof/>
          </w:rPr>
          <w:t>Common Basic Functions</w:t>
        </w:r>
        <w:r w:rsidR="00EF4B85">
          <w:rPr>
            <w:noProof/>
            <w:webHidden/>
          </w:rPr>
          <w:tab/>
        </w:r>
        <w:r>
          <w:rPr>
            <w:noProof/>
            <w:webHidden/>
          </w:rPr>
          <w:fldChar w:fldCharType="begin"/>
        </w:r>
        <w:r w:rsidR="00EF4B85">
          <w:rPr>
            <w:noProof/>
            <w:webHidden/>
          </w:rPr>
          <w:instrText xml:space="preserve"> PAGEREF _Toc238970768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9" w:history="1">
        <w:r w:rsidR="00EF4B85" w:rsidRPr="00230C2D">
          <w:rPr>
            <w:rStyle w:val="Hyperlink"/>
            <w:noProof/>
          </w:rPr>
          <w:t>Create New</w:t>
        </w:r>
        <w:r w:rsidR="00EF4B85">
          <w:rPr>
            <w:noProof/>
            <w:webHidden/>
          </w:rPr>
          <w:tab/>
        </w:r>
        <w:r>
          <w:rPr>
            <w:noProof/>
            <w:webHidden/>
          </w:rPr>
          <w:fldChar w:fldCharType="begin"/>
        </w:r>
        <w:r w:rsidR="00EF4B85">
          <w:rPr>
            <w:noProof/>
            <w:webHidden/>
          </w:rPr>
          <w:instrText xml:space="preserve"> PAGEREF _Toc238970769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0" w:history="1">
        <w:r w:rsidR="00EF4B85" w:rsidRPr="00230C2D">
          <w:rPr>
            <w:rStyle w:val="Hyperlink"/>
            <w:noProof/>
          </w:rPr>
          <w:t>Search for and Select Existing Elements</w:t>
        </w:r>
        <w:r w:rsidR="00EF4B85">
          <w:rPr>
            <w:noProof/>
            <w:webHidden/>
          </w:rPr>
          <w:tab/>
        </w:r>
        <w:r>
          <w:rPr>
            <w:noProof/>
            <w:webHidden/>
          </w:rPr>
          <w:fldChar w:fldCharType="begin"/>
        </w:r>
        <w:r w:rsidR="00EF4B85">
          <w:rPr>
            <w:noProof/>
            <w:webHidden/>
          </w:rPr>
          <w:instrText xml:space="preserve"> PAGEREF _Toc238970770 \h </w:instrText>
        </w:r>
        <w:r>
          <w:rPr>
            <w:noProof/>
            <w:webHidden/>
          </w:rPr>
        </w:r>
        <w:r>
          <w:rPr>
            <w:noProof/>
            <w:webHidden/>
          </w:rPr>
          <w:fldChar w:fldCharType="separate"/>
        </w:r>
        <w:r w:rsidR="00EF4B85">
          <w:rPr>
            <w:noProof/>
            <w:webHidden/>
          </w:rPr>
          <w:t>33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1" w:history="1">
        <w:r w:rsidR="00EF4B85" w:rsidRPr="00230C2D">
          <w:rPr>
            <w:rStyle w:val="Hyperlink"/>
            <w:noProof/>
          </w:rPr>
          <w:t>Update Elements</w:t>
        </w:r>
        <w:r w:rsidR="00EF4B85">
          <w:rPr>
            <w:noProof/>
            <w:webHidden/>
          </w:rPr>
          <w:tab/>
        </w:r>
        <w:r>
          <w:rPr>
            <w:noProof/>
            <w:webHidden/>
          </w:rPr>
          <w:fldChar w:fldCharType="begin"/>
        </w:r>
        <w:r w:rsidR="00EF4B85">
          <w:rPr>
            <w:noProof/>
            <w:webHidden/>
          </w:rPr>
          <w:instrText xml:space="preserve"> PAGEREF _Toc238970771 \h </w:instrText>
        </w:r>
        <w:r>
          <w:rPr>
            <w:noProof/>
            <w:webHidden/>
          </w:rPr>
        </w:r>
        <w:r>
          <w:rPr>
            <w:noProof/>
            <w:webHidden/>
          </w:rPr>
          <w:fldChar w:fldCharType="separate"/>
        </w:r>
        <w:r w:rsidR="00EF4B85">
          <w:rPr>
            <w:noProof/>
            <w:webHidden/>
          </w:rPr>
          <w:t>34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2" w:history="1">
        <w:r w:rsidR="00EF4B85" w:rsidRPr="00230C2D">
          <w:rPr>
            <w:rStyle w:val="Hyperlink"/>
            <w:noProof/>
          </w:rPr>
          <w:t>Deleting an Existing Element</w:t>
        </w:r>
        <w:r w:rsidR="00EF4B85">
          <w:rPr>
            <w:noProof/>
            <w:webHidden/>
          </w:rPr>
          <w:tab/>
        </w:r>
        <w:r>
          <w:rPr>
            <w:noProof/>
            <w:webHidden/>
          </w:rPr>
          <w:fldChar w:fldCharType="begin"/>
        </w:r>
        <w:r w:rsidR="00EF4B85">
          <w:rPr>
            <w:noProof/>
            <w:webHidden/>
          </w:rPr>
          <w:instrText xml:space="preserve"> PAGEREF _Toc238970772 \h </w:instrText>
        </w:r>
        <w:r>
          <w:rPr>
            <w:noProof/>
            <w:webHidden/>
          </w:rPr>
        </w:r>
        <w:r>
          <w:rPr>
            <w:noProof/>
            <w:webHidden/>
          </w:rPr>
          <w:fldChar w:fldCharType="separate"/>
        </w:r>
        <w:r w:rsidR="00EF4B85">
          <w:rPr>
            <w:noProof/>
            <w:webHidden/>
          </w:rPr>
          <w:t>35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73" w:history="1">
        <w:r w:rsidR="00EF4B85" w:rsidRPr="00230C2D">
          <w:rPr>
            <w:rStyle w:val="Hyperlink"/>
            <w:noProof/>
          </w:rPr>
          <w:t>Assignments and Associations</w:t>
        </w:r>
        <w:r w:rsidR="00EF4B85">
          <w:rPr>
            <w:noProof/>
            <w:webHidden/>
          </w:rPr>
          <w:tab/>
        </w:r>
        <w:r>
          <w:rPr>
            <w:noProof/>
            <w:webHidden/>
          </w:rPr>
          <w:fldChar w:fldCharType="begin"/>
        </w:r>
        <w:r w:rsidR="00EF4B85">
          <w:rPr>
            <w:noProof/>
            <w:webHidden/>
          </w:rPr>
          <w:instrText xml:space="preserve"> PAGEREF _Toc238970773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4" w:history="1">
        <w:r w:rsidR="00EF4B85" w:rsidRPr="00230C2D">
          <w:rPr>
            <w:rStyle w:val="Hyperlink"/>
            <w:noProof/>
          </w:rPr>
          <w:t>Assigning or Deassigning Elements - Individual to Group</w:t>
        </w:r>
        <w:r w:rsidR="00EF4B85">
          <w:rPr>
            <w:noProof/>
            <w:webHidden/>
          </w:rPr>
          <w:tab/>
        </w:r>
        <w:r>
          <w:rPr>
            <w:noProof/>
            <w:webHidden/>
          </w:rPr>
          <w:fldChar w:fldCharType="begin"/>
        </w:r>
        <w:r w:rsidR="00EF4B85">
          <w:rPr>
            <w:noProof/>
            <w:webHidden/>
          </w:rPr>
          <w:instrText xml:space="preserve"> PAGEREF _Toc238970774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5" w:history="1">
        <w:r w:rsidR="00EF4B85" w:rsidRPr="00230C2D">
          <w:rPr>
            <w:rStyle w:val="Hyperlink"/>
            <w:noProof/>
          </w:rPr>
          <w:t>Assigning or Deassigning Elements - Group to Individual</w:t>
        </w:r>
        <w:r w:rsidR="00EF4B85">
          <w:rPr>
            <w:noProof/>
            <w:webHidden/>
          </w:rPr>
          <w:tab/>
        </w:r>
        <w:r>
          <w:rPr>
            <w:noProof/>
            <w:webHidden/>
          </w:rPr>
          <w:fldChar w:fldCharType="begin"/>
        </w:r>
        <w:r w:rsidR="00EF4B85">
          <w:rPr>
            <w:noProof/>
            <w:webHidden/>
          </w:rPr>
          <w:instrText xml:space="preserve"> PAGEREF _Toc238970775 \h </w:instrText>
        </w:r>
        <w:r>
          <w:rPr>
            <w:noProof/>
            <w:webHidden/>
          </w:rPr>
        </w:r>
        <w:r>
          <w:rPr>
            <w:noProof/>
            <w:webHidden/>
          </w:rPr>
          <w:fldChar w:fldCharType="separate"/>
        </w:r>
        <w:r w:rsidR="00EF4B85">
          <w:rPr>
            <w:noProof/>
            <w:webHidden/>
          </w:rPr>
          <w:t>37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76" w:history="1">
        <w:r w:rsidR="00EF4B85" w:rsidRPr="00230C2D">
          <w:rPr>
            <w:rStyle w:val="Hyperlink"/>
            <w:noProof/>
          </w:rPr>
          <w:t>Super Admin Mode</w:t>
        </w:r>
        <w:r w:rsidR="00EF4B85">
          <w:rPr>
            <w:noProof/>
            <w:webHidden/>
          </w:rPr>
          <w:tab/>
        </w:r>
        <w:r>
          <w:rPr>
            <w:noProof/>
            <w:webHidden/>
          </w:rPr>
          <w:fldChar w:fldCharType="begin"/>
        </w:r>
        <w:r w:rsidR="00EF4B85">
          <w:rPr>
            <w:noProof/>
            <w:webHidden/>
          </w:rPr>
          <w:instrText xml:space="preserve"> PAGEREF _Toc238970776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7" w:history="1">
        <w:r w:rsidR="00EF4B85" w:rsidRPr="00230C2D">
          <w:rPr>
            <w:rStyle w:val="Hyperlink"/>
            <w:noProof/>
          </w:rPr>
          <w:t>Workflow for Super Admin</w:t>
        </w:r>
        <w:r w:rsidR="00EF4B85">
          <w:rPr>
            <w:noProof/>
            <w:webHidden/>
          </w:rPr>
          <w:tab/>
        </w:r>
        <w:r>
          <w:rPr>
            <w:noProof/>
            <w:webHidden/>
          </w:rPr>
          <w:fldChar w:fldCharType="begin"/>
        </w:r>
        <w:r w:rsidR="00EF4B85">
          <w:rPr>
            <w:noProof/>
            <w:webHidden/>
          </w:rPr>
          <w:instrText xml:space="preserve"> PAGEREF _Toc238970777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8" w:history="1">
        <w:r w:rsidR="00EF4B85" w:rsidRPr="00230C2D">
          <w:rPr>
            <w:rStyle w:val="Hyperlink"/>
            <w:noProof/>
          </w:rPr>
          <w:t>Application Administration – Super Admin Mode</w:t>
        </w:r>
        <w:r w:rsidR="00EF4B85">
          <w:rPr>
            <w:noProof/>
            <w:webHidden/>
          </w:rPr>
          <w:tab/>
        </w:r>
        <w:r>
          <w:rPr>
            <w:noProof/>
            <w:webHidden/>
          </w:rPr>
          <w:fldChar w:fldCharType="begin"/>
        </w:r>
        <w:r w:rsidR="00EF4B85">
          <w:rPr>
            <w:noProof/>
            <w:webHidden/>
          </w:rPr>
          <w:instrText xml:space="preserve"> PAGEREF _Toc238970778 \h </w:instrText>
        </w:r>
        <w:r>
          <w:rPr>
            <w:noProof/>
            <w:webHidden/>
          </w:rPr>
        </w:r>
        <w:r>
          <w:rPr>
            <w:noProof/>
            <w:webHidden/>
          </w:rPr>
          <w:fldChar w:fldCharType="separate"/>
        </w:r>
        <w:r w:rsidR="00EF4B85">
          <w:rPr>
            <w:noProof/>
            <w:webHidden/>
          </w:rPr>
          <w:t>41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9" w:history="1">
        <w:r w:rsidR="00EF4B85" w:rsidRPr="00230C2D">
          <w:rPr>
            <w:rStyle w:val="Hyperlink"/>
            <w:noProof/>
          </w:rPr>
          <w:t>User Administration– Super Admin Mode</w:t>
        </w:r>
        <w:r w:rsidR="00EF4B85">
          <w:rPr>
            <w:noProof/>
            <w:webHidden/>
          </w:rPr>
          <w:tab/>
        </w:r>
        <w:r>
          <w:rPr>
            <w:noProof/>
            <w:webHidden/>
          </w:rPr>
          <w:fldChar w:fldCharType="begin"/>
        </w:r>
        <w:r w:rsidR="00EF4B85">
          <w:rPr>
            <w:noProof/>
            <w:webHidden/>
          </w:rPr>
          <w:instrText xml:space="preserve"> PAGEREF _Toc238970779 \h </w:instrText>
        </w:r>
        <w:r>
          <w:rPr>
            <w:noProof/>
            <w:webHidden/>
          </w:rPr>
        </w:r>
        <w:r>
          <w:rPr>
            <w:noProof/>
            <w:webHidden/>
          </w:rPr>
          <w:fldChar w:fldCharType="separate"/>
        </w:r>
        <w:r w:rsidR="00EF4B85">
          <w:rPr>
            <w:noProof/>
            <w:webHidden/>
          </w:rPr>
          <w:t>43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0" w:history="1">
        <w:r w:rsidR="00EF4B85" w:rsidRPr="00230C2D">
          <w:rPr>
            <w:rStyle w:val="Hyperlink"/>
            <w:noProof/>
          </w:rPr>
          <w:t>Privileges and Standard Privileges</w:t>
        </w:r>
        <w:r w:rsidR="00EF4B85">
          <w:rPr>
            <w:noProof/>
            <w:webHidden/>
          </w:rPr>
          <w:tab/>
        </w:r>
        <w:r>
          <w:rPr>
            <w:noProof/>
            <w:webHidden/>
          </w:rPr>
          <w:fldChar w:fldCharType="begin"/>
        </w:r>
        <w:r w:rsidR="00EF4B85">
          <w:rPr>
            <w:noProof/>
            <w:webHidden/>
          </w:rPr>
          <w:instrText xml:space="preserve"> PAGEREF _Toc238970780 \h </w:instrText>
        </w:r>
        <w:r>
          <w:rPr>
            <w:noProof/>
            <w:webHidden/>
          </w:rPr>
        </w:r>
        <w:r>
          <w:rPr>
            <w:noProof/>
            <w:webHidden/>
          </w:rPr>
          <w:fldChar w:fldCharType="separate"/>
        </w:r>
        <w:r w:rsidR="00EF4B85">
          <w:rPr>
            <w:noProof/>
            <w:webHidden/>
          </w:rPr>
          <w:t>46</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81" w:history="1">
        <w:r w:rsidR="00EF4B85" w:rsidRPr="00230C2D">
          <w:rPr>
            <w:rStyle w:val="Hyperlink"/>
            <w:noProof/>
          </w:rPr>
          <w:t>Admin Mode</w:t>
        </w:r>
        <w:r w:rsidR="00EF4B85">
          <w:rPr>
            <w:noProof/>
            <w:webHidden/>
          </w:rPr>
          <w:tab/>
        </w:r>
        <w:r>
          <w:rPr>
            <w:noProof/>
            <w:webHidden/>
          </w:rPr>
          <w:fldChar w:fldCharType="begin"/>
        </w:r>
        <w:r w:rsidR="00EF4B85">
          <w:rPr>
            <w:noProof/>
            <w:webHidden/>
          </w:rPr>
          <w:instrText xml:space="preserve"> PAGEREF _Toc238970781 \h </w:instrText>
        </w:r>
        <w:r>
          <w:rPr>
            <w:noProof/>
            <w:webHidden/>
          </w:rPr>
        </w:r>
        <w:r>
          <w:rPr>
            <w:noProof/>
            <w:webHidden/>
          </w:rPr>
          <w:fldChar w:fldCharType="separate"/>
        </w:r>
        <w:r w:rsidR="00EF4B85">
          <w:rPr>
            <w:noProof/>
            <w:webHidden/>
          </w:rPr>
          <w:t>48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2" w:history="1">
        <w:r w:rsidR="00EF4B85" w:rsidRPr="00230C2D">
          <w:rPr>
            <w:rStyle w:val="Hyperlink"/>
            <w:noProof/>
          </w:rPr>
          <w:t>Workflow for Admin</w:t>
        </w:r>
        <w:r w:rsidR="00EF4B85">
          <w:rPr>
            <w:noProof/>
            <w:webHidden/>
          </w:rPr>
          <w:tab/>
        </w:r>
        <w:r>
          <w:rPr>
            <w:noProof/>
            <w:webHidden/>
          </w:rPr>
          <w:fldChar w:fldCharType="begin"/>
        </w:r>
        <w:r w:rsidR="00EF4B85">
          <w:rPr>
            <w:noProof/>
            <w:webHidden/>
          </w:rPr>
          <w:instrText xml:space="preserve"> PAGEREF _Toc238970782 \h </w:instrText>
        </w:r>
        <w:r>
          <w:rPr>
            <w:noProof/>
            <w:webHidden/>
          </w:rPr>
        </w:r>
        <w:r>
          <w:rPr>
            <w:noProof/>
            <w:webHidden/>
          </w:rPr>
          <w:fldChar w:fldCharType="separate"/>
        </w:r>
        <w:r w:rsidR="00EF4B85">
          <w:rPr>
            <w:noProof/>
            <w:webHidden/>
          </w:rPr>
          <w:t>50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3" w:history="1">
        <w:r w:rsidR="00EF4B85" w:rsidRPr="00230C2D">
          <w:rPr>
            <w:rStyle w:val="Hyperlink"/>
            <w:noProof/>
          </w:rPr>
          <w:t>User Administration – Admin Mode</w:t>
        </w:r>
        <w:r w:rsidR="00EF4B85">
          <w:rPr>
            <w:noProof/>
            <w:webHidden/>
          </w:rPr>
          <w:tab/>
        </w:r>
        <w:r>
          <w:rPr>
            <w:noProof/>
            <w:webHidden/>
          </w:rPr>
          <w:fldChar w:fldCharType="begin"/>
        </w:r>
        <w:r w:rsidR="00EF4B85">
          <w:rPr>
            <w:noProof/>
            <w:webHidden/>
          </w:rPr>
          <w:instrText xml:space="preserve"> PAGEREF _Toc238970783 \h </w:instrText>
        </w:r>
        <w:r>
          <w:rPr>
            <w:noProof/>
            <w:webHidden/>
          </w:rPr>
        </w:r>
        <w:r>
          <w:rPr>
            <w:noProof/>
            <w:webHidden/>
          </w:rPr>
          <w:fldChar w:fldCharType="separate"/>
        </w:r>
        <w:r w:rsidR="00EF4B85">
          <w:rPr>
            <w:noProof/>
            <w:webHidden/>
          </w:rPr>
          <w:t>51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4" w:history="1">
        <w:r w:rsidR="00EF4B85" w:rsidRPr="00230C2D">
          <w:rPr>
            <w:rStyle w:val="Hyperlink"/>
            <w:noProof/>
          </w:rPr>
          <w:t>Protection Element Administration – Admin Mode</w:t>
        </w:r>
        <w:r w:rsidR="00EF4B85">
          <w:rPr>
            <w:noProof/>
            <w:webHidden/>
          </w:rPr>
          <w:tab/>
        </w:r>
        <w:r>
          <w:rPr>
            <w:noProof/>
            <w:webHidden/>
          </w:rPr>
          <w:fldChar w:fldCharType="begin"/>
        </w:r>
        <w:r w:rsidR="00EF4B85">
          <w:rPr>
            <w:noProof/>
            <w:webHidden/>
          </w:rPr>
          <w:instrText xml:space="preserve"> PAGEREF _Toc238970784 \h </w:instrText>
        </w:r>
        <w:r>
          <w:rPr>
            <w:noProof/>
            <w:webHidden/>
          </w:rPr>
        </w:r>
        <w:r>
          <w:rPr>
            <w:noProof/>
            <w:webHidden/>
          </w:rPr>
          <w:fldChar w:fldCharType="separate"/>
        </w:r>
        <w:r w:rsidR="00EF4B85">
          <w:rPr>
            <w:noProof/>
            <w:webHidden/>
          </w:rPr>
          <w:t>53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5" w:history="1">
        <w:r w:rsidR="00EF4B85" w:rsidRPr="00230C2D">
          <w:rPr>
            <w:rStyle w:val="Hyperlink"/>
            <w:noProof/>
          </w:rPr>
          <w:t>Privilege Administration – Admin Mode</w:t>
        </w:r>
        <w:r w:rsidR="00EF4B85">
          <w:rPr>
            <w:noProof/>
            <w:webHidden/>
          </w:rPr>
          <w:tab/>
        </w:r>
        <w:r>
          <w:rPr>
            <w:noProof/>
            <w:webHidden/>
          </w:rPr>
          <w:fldChar w:fldCharType="begin"/>
        </w:r>
        <w:r w:rsidR="00EF4B85">
          <w:rPr>
            <w:noProof/>
            <w:webHidden/>
          </w:rPr>
          <w:instrText xml:space="preserve"> PAGEREF _Toc238970785 \h </w:instrText>
        </w:r>
        <w:r>
          <w:rPr>
            <w:noProof/>
            <w:webHidden/>
          </w:rPr>
        </w:r>
        <w:r>
          <w:rPr>
            <w:noProof/>
            <w:webHidden/>
          </w:rPr>
          <w:fldChar w:fldCharType="separate"/>
        </w:r>
        <w:r w:rsidR="00EF4B85">
          <w:rPr>
            <w:noProof/>
            <w:webHidden/>
          </w:rPr>
          <w:t>55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6" w:history="1">
        <w:r w:rsidR="00EF4B85" w:rsidRPr="00230C2D">
          <w:rPr>
            <w:rStyle w:val="Hyperlink"/>
            <w:noProof/>
          </w:rPr>
          <w:t>Protection Group Administration – Admin Mode</w:t>
        </w:r>
        <w:r w:rsidR="00EF4B85">
          <w:rPr>
            <w:noProof/>
            <w:webHidden/>
          </w:rPr>
          <w:tab/>
        </w:r>
        <w:r>
          <w:rPr>
            <w:noProof/>
            <w:webHidden/>
          </w:rPr>
          <w:fldChar w:fldCharType="begin"/>
        </w:r>
        <w:r w:rsidR="00EF4B85">
          <w:rPr>
            <w:noProof/>
            <w:webHidden/>
          </w:rPr>
          <w:instrText xml:space="preserve"> PAGEREF _Toc238970786 \h </w:instrText>
        </w:r>
        <w:r>
          <w:rPr>
            <w:noProof/>
            <w:webHidden/>
          </w:rPr>
        </w:r>
        <w:r>
          <w:rPr>
            <w:noProof/>
            <w:webHidden/>
          </w:rPr>
          <w:fldChar w:fldCharType="separate"/>
        </w:r>
        <w:r w:rsidR="00EF4B85">
          <w:rPr>
            <w:noProof/>
            <w:webHidden/>
          </w:rPr>
          <w:t>56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7" w:history="1">
        <w:r w:rsidR="00EF4B85" w:rsidRPr="00230C2D">
          <w:rPr>
            <w:rStyle w:val="Hyperlink"/>
            <w:noProof/>
          </w:rPr>
          <w:t>Role Administration – Admin Mode</w:t>
        </w:r>
        <w:r w:rsidR="00EF4B85">
          <w:rPr>
            <w:noProof/>
            <w:webHidden/>
          </w:rPr>
          <w:tab/>
        </w:r>
        <w:r>
          <w:rPr>
            <w:noProof/>
            <w:webHidden/>
          </w:rPr>
          <w:fldChar w:fldCharType="begin"/>
        </w:r>
        <w:r w:rsidR="00EF4B85">
          <w:rPr>
            <w:noProof/>
            <w:webHidden/>
          </w:rPr>
          <w:instrText xml:space="preserve"> PAGEREF _Toc238970787 \h </w:instrText>
        </w:r>
        <w:r>
          <w:rPr>
            <w:noProof/>
            <w:webHidden/>
          </w:rPr>
        </w:r>
        <w:r>
          <w:rPr>
            <w:noProof/>
            <w:webHidden/>
          </w:rPr>
          <w:fldChar w:fldCharType="separate"/>
        </w:r>
        <w:r w:rsidR="00EF4B85">
          <w:rPr>
            <w:noProof/>
            <w:webHidden/>
          </w:rPr>
          <w:t>59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8" w:history="1">
        <w:r w:rsidR="00EF4B85" w:rsidRPr="00230C2D">
          <w:rPr>
            <w:rStyle w:val="Hyperlink"/>
            <w:noProof/>
          </w:rPr>
          <w:t>Group Administration – Admin Mode</w:t>
        </w:r>
        <w:r w:rsidR="00EF4B85">
          <w:rPr>
            <w:noProof/>
            <w:webHidden/>
          </w:rPr>
          <w:tab/>
        </w:r>
        <w:r>
          <w:rPr>
            <w:noProof/>
            <w:webHidden/>
          </w:rPr>
          <w:fldChar w:fldCharType="begin"/>
        </w:r>
        <w:r w:rsidR="00EF4B85">
          <w:rPr>
            <w:noProof/>
            <w:webHidden/>
          </w:rPr>
          <w:instrText xml:space="preserve"> PAGEREF _Toc238970788 \h </w:instrText>
        </w:r>
        <w:r>
          <w:rPr>
            <w:noProof/>
            <w:webHidden/>
          </w:rPr>
        </w:r>
        <w:r>
          <w:rPr>
            <w:noProof/>
            <w:webHidden/>
          </w:rPr>
          <w:fldChar w:fldCharType="separate"/>
        </w:r>
        <w:r w:rsidR="00EF4B85">
          <w:rPr>
            <w:noProof/>
            <w:webHidden/>
          </w:rPr>
          <w:t>61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9" w:history="1">
        <w:r w:rsidR="00EF4B85" w:rsidRPr="00230C2D">
          <w:rPr>
            <w:rStyle w:val="Hyperlink"/>
            <w:noProof/>
          </w:rPr>
          <w:t>Instance Level Security Administration – Admin Mode</w:t>
        </w:r>
        <w:r w:rsidR="00EF4B85">
          <w:rPr>
            <w:noProof/>
            <w:webHidden/>
          </w:rPr>
          <w:tab/>
        </w:r>
        <w:r>
          <w:rPr>
            <w:noProof/>
            <w:webHidden/>
          </w:rPr>
          <w:fldChar w:fldCharType="begin"/>
        </w:r>
        <w:r w:rsidR="00EF4B85">
          <w:rPr>
            <w:noProof/>
            <w:webHidden/>
          </w:rPr>
          <w:instrText xml:space="preserve"> PAGEREF _Toc238970789 \h </w:instrText>
        </w:r>
        <w:r>
          <w:rPr>
            <w:noProof/>
            <w:webHidden/>
          </w:rPr>
        </w:r>
        <w:r>
          <w:rPr>
            <w:noProof/>
            <w:webHidden/>
          </w:rPr>
          <w:fldChar w:fldCharType="separate"/>
        </w:r>
        <w:r w:rsidR="00EF4B85">
          <w:rPr>
            <w:noProof/>
            <w:webHidden/>
          </w:rPr>
          <w:t>63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0" w:history="1">
        <w:r w:rsidR="00EF4B85" w:rsidRPr="00230C2D">
          <w:rPr>
            <w:rStyle w:val="Hyperlink"/>
            <w:noProof/>
          </w:rPr>
          <w:t>UPT Installation and Deployment</w:t>
        </w:r>
        <w:r w:rsidR="00EF4B85">
          <w:rPr>
            <w:noProof/>
            <w:webHidden/>
          </w:rPr>
          <w:tab/>
        </w:r>
        <w:r>
          <w:rPr>
            <w:noProof/>
            <w:webHidden/>
          </w:rPr>
          <w:fldChar w:fldCharType="begin"/>
        </w:r>
        <w:r w:rsidR="00EF4B85">
          <w:rPr>
            <w:noProof/>
            <w:webHidden/>
          </w:rPr>
          <w:instrText xml:space="preserve"> PAGEREF _Toc238970790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1" w:history="1">
        <w:r w:rsidR="00EF4B85" w:rsidRPr="00230C2D">
          <w:rPr>
            <w:rStyle w:val="Hyperlink"/>
            <w:noProof/>
          </w:rPr>
          <w:t>UPT Release Contents</w:t>
        </w:r>
        <w:r w:rsidR="00EF4B85">
          <w:rPr>
            <w:noProof/>
            <w:webHidden/>
          </w:rPr>
          <w:tab/>
        </w:r>
        <w:r>
          <w:rPr>
            <w:noProof/>
            <w:webHidden/>
          </w:rPr>
          <w:fldChar w:fldCharType="begin"/>
        </w:r>
        <w:r w:rsidR="00EF4B85">
          <w:rPr>
            <w:noProof/>
            <w:webHidden/>
          </w:rPr>
          <w:instrText xml:space="preserve"> PAGEREF _Toc238970791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2" w:history="1">
        <w:r w:rsidR="00EF4B85" w:rsidRPr="00230C2D">
          <w:rPr>
            <w:rStyle w:val="Hyperlink"/>
            <w:noProof/>
          </w:rPr>
          <w:t>Deployment Artifacts</w:t>
        </w:r>
        <w:r w:rsidR="00EF4B85">
          <w:rPr>
            <w:noProof/>
            <w:webHidden/>
          </w:rPr>
          <w:tab/>
        </w:r>
        <w:r>
          <w:rPr>
            <w:noProof/>
            <w:webHidden/>
          </w:rPr>
          <w:fldChar w:fldCharType="begin"/>
        </w:r>
        <w:r w:rsidR="00EF4B85">
          <w:rPr>
            <w:noProof/>
            <w:webHidden/>
          </w:rPr>
          <w:instrText xml:space="preserve"> PAGEREF _Toc238970792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3" w:history="1">
        <w:r w:rsidR="00EF4B85" w:rsidRPr="00230C2D">
          <w:rPr>
            <w:rStyle w:val="Hyperlink"/>
            <w:noProof/>
          </w:rPr>
          <w:t>Installation Modes</w:t>
        </w:r>
        <w:r w:rsidR="00EF4B85">
          <w:rPr>
            <w:noProof/>
            <w:webHidden/>
          </w:rPr>
          <w:tab/>
        </w:r>
        <w:r>
          <w:rPr>
            <w:noProof/>
            <w:webHidden/>
          </w:rPr>
          <w:fldChar w:fldCharType="begin"/>
        </w:r>
        <w:r w:rsidR="00EF4B85">
          <w:rPr>
            <w:noProof/>
            <w:webHidden/>
          </w:rPr>
          <w:instrText xml:space="preserve"> PAGEREF _Toc238970793 \h </w:instrText>
        </w:r>
        <w:r>
          <w:rPr>
            <w:noProof/>
            <w:webHidden/>
          </w:rPr>
        </w:r>
        <w:r>
          <w:rPr>
            <w:noProof/>
            <w:webHidden/>
          </w:rPr>
          <w:fldChar w:fldCharType="separate"/>
        </w:r>
        <w:r w:rsidR="00EF4B85">
          <w:rPr>
            <w:noProof/>
            <w:webHidden/>
          </w:rPr>
          <w:t>68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4" w:history="1">
        <w:r w:rsidR="00EF4B85" w:rsidRPr="00230C2D">
          <w:rPr>
            <w:rStyle w:val="Hyperlink"/>
            <w:noProof/>
          </w:rPr>
          <w:t>UPT Deployment Checklist</w:t>
        </w:r>
        <w:r w:rsidR="00EF4B85">
          <w:rPr>
            <w:noProof/>
            <w:webHidden/>
          </w:rPr>
          <w:tab/>
        </w:r>
        <w:r>
          <w:rPr>
            <w:noProof/>
            <w:webHidden/>
          </w:rPr>
          <w:fldChar w:fldCharType="begin"/>
        </w:r>
        <w:r w:rsidR="00EF4B85">
          <w:rPr>
            <w:noProof/>
            <w:webHidden/>
          </w:rPr>
          <w:instrText xml:space="preserve"> PAGEREF _Toc238970794 \h </w:instrText>
        </w:r>
        <w:r>
          <w:rPr>
            <w:noProof/>
            <w:webHidden/>
          </w:rPr>
        </w:r>
        <w:r>
          <w:rPr>
            <w:noProof/>
            <w:webHidden/>
          </w:rPr>
          <w:fldChar w:fldCharType="separate"/>
        </w:r>
        <w:r w:rsidR="00EF4B85">
          <w:rPr>
            <w:noProof/>
            <w:webHidden/>
          </w:rPr>
          <w:t>70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5" w:history="1">
        <w:r w:rsidR="00EF4B85" w:rsidRPr="00230C2D">
          <w:rPr>
            <w:rStyle w:val="Hyperlink"/>
            <w:noProof/>
          </w:rPr>
          <w:t>GUI installer - Automated UPT Deployment</w:t>
        </w:r>
        <w:r w:rsidR="00EF4B85">
          <w:rPr>
            <w:noProof/>
            <w:webHidden/>
          </w:rPr>
          <w:tab/>
        </w:r>
        <w:r>
          <w:rPr>
            <w:noProof/>
            <w:webHidden/>
          </w:rPr>
          <w:fldChar w:fldCharType="begin"/>
        </w:r>
        <w:r w:rsidR="00EF4B85">
          <w:rPr>
            <w:noProof/>
            <w:webHidden/>
          </w:rPr>
          <w:instrText xml:space="preserve"> PAGEREF _Toc238970795 \h </w:instrText>
        </w:r>
        <w:r>
          <w:rPr>
            <w:noProof/>
            <w:webHidden/>
          </w:rPr>
        </w:r>
        <w:r>
          <w:rPr>
            <w:noProof/>
            <w:webHidden/>
          </w:rPr>
          <w:fldChar w:fldCharType="separate"/>
        </w:r>
        <w:r w:rsidR="00EF4B85">
          <w:rPr>
            <w:noProof/>
            <w:webHidden/>
          </w:rPr>
          <w:t>71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6" w:history="1">
        <w:r w:rsidR="00EF4B85" w:rsidRPr="00230C2D">
          <w:rPr>
            <w:rStyle w:val="Hyperlink"/>
            <w:noProof/>
          </w:rPr>
          <w:t>Command Line installer - Automated UPT Deployment</w:t>
        </w:r>
        <w:r w:rsidR="00EF4B85">
          <w:rPr>
            <w:noProof/>
            <w:webHidden/>
          </w:rPr>
          <w:tab/>
        </w:r>
        <w:r>
          <w:rPr>
            <w:noProof/>
            <w:webHidden/>
          </w:rPr>
          <w:fldChar w:fldCharType="begin"/>
        </w:r>
        <w:r w:rsidR="00EF4B85">
          <w:rPr>
            <w:noProof/>
            <w:webHidden/>
          </w:rPr>
          <w:instrText xml:space="preserve"> PAGEREF _Toc238970796 \h </w:instrText>
        </w:r>
        <w:r>
          <w:rPr>
            <w:noProof/>
            <w:webHidden/>
          </w:rPr>
        </w:r>
        <w:r>
          <w:rPr>
            <w:noProof/>
            <w:webHidden/>
          </w:rPr>
          <w:fldChar w:fldCharType="separate"/>
        </w:r>
        <w:r w:rsidR="00EF4B85">
          <w:rPr>
            <w:noProof/>
            <w:webHidden/>
          </w:rPr>
          <w:t>85</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00EF4B85" w:rsidRPr="00230C2D">
          <w:rPr>
            <w:rStyle w:val="Hyperlink"/>
            <w:noProof/>
          </w:rPr>
          <w:t>Chapter 4</w:t>
        </w:r>
        <w:r w:rsidR="00EF4B85">
          <w:rPr>
            <w:rFonts w:asciiTheme="minorHAnsi" w:eastAsiaTheme="minorEastAsia" w:hAnsiTheme="minorHAnsi" w:cstheme="minorBidi"/>
            <w:b w:val="0"/>
            <w:noProof/>
            <w:sz w:val="22"/>
            <w:szCs w:val="22"/>
          </w:rPr>
          <w:tab/>
        </w:r>
        <w:r w:rsidR="00EF4B85" w:rsidRPr="00230C2D">
          <w:rPr>
            <w:rStyle w:val="Hyperlink"/>
            <w:noProof/>
          </w:rPr>
          <w:t>CSM Security Web Services</w:t>
        </w:r>
        <w:r w:rsidR="00EF4B85">
          <w:rPr>
            <w:noProof/>
            <w:webHidden/>
          </w:rPr>
          <w:tab/>
        </w:r>
        <w:r>
          <w:rPr>
            <w:noProof/>
            <w:webHidden/>
          </w:rPr>
          <w:fldChar w:fldCharType="begin"/>
        </w:r>
        <w:r w:rsidR="00EF4B85">
          <w:rPr>
            <w:noProof/>
            <w:webHidden/>
          </w:rPr>
          <w:instrText xml:space="preserve"> PAGEREF _Toc238970797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8" w:history="1">
        <w:r w:rsidR="00EF4B85" w:rsidRPr="00230C2D">
          <w:rPr>
            <w:rStyle w:val="Hyperlink"/>
            <w:noProof/>
          </w:rPr>
          <w:t>Security Web Service WSDL</w:t>
        </w:r>
        <w:r w:rsidR="00EF4B85">
          <w:rPr>
            <w:noProof/>
            <w:webHidden/>
          </w:rPr>
          <w:tab/>
        </w:r>
        <w:r>
          <w:rPr>
            <w:noProof/>
            <w:webHidden/>
          </w:rPr>
          <w:fldChar w:fldCharType="begin"/>
        </w:r>
        <w:r w:rsidR="00EF4B85">
          <w:rPr>
            <w:noProof/>
            <w:webHidden/>
          </w:rPr>
          <w:instrText xml:space="preserve"> PAGEREF _Toc238970798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9" w:history="1">
        <w:r w:rsidR="00EF4B85" w:rsidRPr="00230C2D">
          <w:rPr>
            <w:rStyle w:val="Hyperlink"/>
            <w:noProof/>
          </w:rPr>
          <w:t>Security Web Service Operations</w:t>
        </w:r>
        <w:r w:rsidR="00EF4B85">
          <w:rPr>
            <w:noProof/>
            <w:webHidden/>
          </w:rPr>
          <w:tab/>
        </w:r>
        <w:r>
          <w:rPr>
            <w:noProof/>
            <w:webHidden/>
          </w:rPr>
          <w:fldChar w:fldCharType="begin"/>
        </w:r>
        <w:r w:rsidR="00EF4B85">
          <w:rPr>
            <w:noProof/>
            <w:webHidden/>
          </w:rPr>
          <w:instrText xml:space="preserve"> PAGEREF _Toc238970799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0" w:history="1">
        <w:r w:rsidR="00EF4B85" w:rsidRPr="00230C2D">
          <w:rPr>
            <w:rStyle w:val="Hyperlink"/>
            <w:noProof/>
          </w:rPr>
          <w:t>Login Operation</w:t>
        </w:r>
        <w:r w:rsidR="00EF4B85">
          <w:rPr>
            <w:noProof/>
            <w:webHidden/>
          </w:rPr>
          <w:tab/>
        </w:r>
        <w:r>
          <w:rPr>
            <w:noProof/>
            <w:webHidden/>
          </w:rPr>
          <w:fldChar w:fldCharType="begin"/>
        </w:r>
        <w:r w:rsidR="00EF4B85">
          <w:rPr>
            <w:noProof/>
            <w:webHidden/>
          </w:rPr>
          <w:instrText xml:space="preserve"> PAGEREF _Toc238970800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1" w:history="1">
        <w:r w:rsidR="00EF4B85" w:rsidRPr="00230C2D">
          <w:rPr>
            <w:rStyle w:val="Hyperlink"/>
            <w:noProof/>
          </w:rPr>
          <w:t>CheckPermission Operation</w:t>
        </w:r>
        <w:r w:rsidR="00EF4B85">
          <w:rPr>
            <w:noProof/>
            <w:webHidden/>
          </w:rPr>
          <w:tab/>
        </w:r>
        <w:r>
          <w:rPr>
            <w:noProof/>
            <w:webHidden/>
          </w:rPr>
          <w:fldChar w:fldCharType="begin"/>
        </w:r>
        <w:r w:rsidR="00EF4B85">
          <w:rPr>
            <w:noProof/>
            <w:webHidden/>
          </w:rPr>
          <w:instrText xml:space="preserve"> PAGEREF _Toc238970801 \h </w:instrText>
        </w:r>
        <w:r>
          <w:rPr>
            <w:noProof/>
            <w:webHidden/>
          </w:rPr>
        </w:r>
        <w:r>
          <w:rPr>
            <w:noProof/>
            <w:webHidden/>
          </w:rPr>
          <w:fldChar w:fldCharType="separate"/>
        </w:r>
        <w:r w:rsidR="00EF4B85">
          <w:rPr>
            <w:noProof/>
            <w:webHidden/>
          </w:rPr>
          <w:t>92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2" w:history="1">
        <w:r w:rsidR="00EF4B85" w:rsidRPr="00230C2D">
          <w:rPr>
            <w:rStyle w:val="Hyperlink"/>
            <w:noProof/>
          </w:rPr>
          <w:t>Workflow for CSM Security Web Service</w:t>
        </w:r>
        <w:r w:rsidR="00EF4B85">
          <w:rPr>
            <w:noProof/>
            <w:webHidden/>
          </w:rPr>
          <w:tab/>
        </w:r>
        <w:r>
          <w:rPr>
            <w:noProof/>
            <w:webHidden/>
          </w:rPr>
          <w:fldChar w:fldCharType="begin"/>
        </w:r>
        <w:r w:rsidR="00EF4B85">
          <w:rPr>
            <w:noProof/>
            <w:webHidden/>
          </w:rPr>
          <w:instrText xml:space="preserve"> PAGEREF _Toc238970802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3" w:history="1">
        <w:r w:rsidR="00EF4B85" w:rsidRPr="00230C2D">
          <w:rPr>
            <w:rStyle w:val="Hyperlink"/>
            <w:noProof/>
          </w:rPr>
          <w:t>Installation of CSM Security Web Service</w:t>
        </w:r>
        <w:r w:rsidR="00EF4B85">
          <w:rPr>
            <w:noProof/>
            <w:webHidden/>
          </w:rPr>
          <w:tab/>
        </w:r>
        <w:r>
          <w:rPr>
            <w:noProof/>
            <w:webHidden/>
          </w:rPr>
          <w:fldChar w:fldCharType="begin"/>
        </w:r>
        <w:r w:rsidR="00EF4B85">
          <w:rPr>
            <w:noProof/>
            <w:webHidden/>
          </w:rPr>
          <w:instrText xml:space="preserve"> PAGEREF _Toc238970803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4" w:history="1">
        <w:r w:rsidR="00EF4B85" w:rsidRPr="00230C2D">
          <w:rPr>
            <w:rStyle w:val="Hyperlink"/>
            <w:noProof/>
          </w:rPr>
          <w:t>Create and Prime Database</w:t>
        </w:r>
        <w:r w:rsidR="00EF4B85">
          <w:rPr>
            <w:noProof/>
            <w:webHidden/>
          </w:rPr>
          <w:tab/>
        </w:r>
        <w:r>
          <w:rPr>
            <w:noProof/>
            <w:webHidden/>
          </w:rPr>
          <w:fldChar w:fldCharType="begin"/>
        </w:r>
        <w:r w:rsidR="00EF4B85">
          <w:rPr>
            <w:noProof/>
            <w:webHidden/>
          </w:rPr>
          <w:instrText xml:space="preserve"> PAGEREF _Toc238970804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5" w:history="1">
        <w:r w:rsidR="00EF4B85" w:rsidRPr="00230C2D">
          <w:rPr>
            <w:rStyle w:val="Hyperlink"/>
            <w:noProof/>
          </w:rPr>
          <w:t>Configure Datasource</w:t>
        </w:r>
        <w:r w:rsidR="00EF4B85">
          <w:rPr>
            <w:noProof/>
            <w:webHidden/>
          </w:rPr>
          <w:tab/>
        </w:r>
        <w:r>
          <w:rPr>
            <w:noProof/>
            <w:webHidden/>
          </w:rPr>
          <w:fldChar w:fldCharType="begin"/>
        </w:r>
        <w:r w:rsidR="00EF4B85">
          <w:rPr>
            <w:noProof/>
            <w:webHidden/>
          </w:rPr>
          <w:instrText xml:space="preserve"> PAGEREF _Toc238970805 \h </w:instrText>
        </w:r>
        <w:r>
          <w:rPr>
            <w:noProof/>
            <w:webHidden/>
          </w:rPr>
        </w:r>
        <w:r>
          <w:rPr>
            <w:noProof/>
            <w:webHidden/>
          </w:rPr>
          <w:fldChar w:fldCharType="separate"/>
        </w:r>
        <w:r w:rsidR="00EF4B85">
          <w:rPr>
            <w:noProof/>
            <w:webHidden/>
          </w:rPr>
          <w:t>94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6" w:history="1">
        <w:r w:rsidR="00EF4B85" w:rsidRPr="00230C2D">
          <w:rPr>
            <w:rStyle w:val="Hyperlink"/>
            <w:noProof/>
          </w:rPr>
          <w:t>Configure JBoss JAAS Login Parameters</w:t>
        </w:r>
        <w:r w:rsidR="00EF4B85">
          <w:rPr>
            <w:noProof/>
            <w:webHidden/>
          </w:rPr>
          <w:tab/>
        </w:r>
        <w:r>
          <w:rPr>
            <w:noProof/>
            <w:webHidden/>
          </w:rPr>
          <w:fldChar w:fldCharType="begin"/>
        </w:r>
        <w:r w:rsidR="00EF4B85">
          <w:rPr>
            <w:noProof/>
            <w:webHidden/>
          </w:rPr>
          <w:instrText xml:space="preserve"> PAGEREF _Toc238970806 \h </w:instrText>
        </w:r>
        <w:r>
          <w:rPr>
            <w:noProof/>
            <w:webHidden/>
          </w:rPr>
        </w:r>
        <w:r>
          <w:rPr>
            <w:noProof/>
            <w:webHidden/>
          </w:rPr>
          <w:fldChar w:fldCharType="separate"/>
        </w:r>
        <w:r w:rsidR="00EF4B85">
          <w:rPr>
            <w:noProof/>
            <w:webHidden/>
          </w:rPr>
          <w:t>95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7" w:history="1">
        <w:r w:rsidR="00EF4B85" w:rsidRPr="00230C2D">
          <w:rPr>
            <w:rStyle w:val="Hyperlink"/>
            <w:noProof/>
          </w:rPr>
          <w:t>Deploy the Security WS .war File</w:t>
        </w:r>
        <w:r w:rsidR="00EF4B85">
          <w:rPr>
            <w:noProof/>
            <w:webHidden/>
          </w:rPr>
          <w:tab/>
        </w:r>
        <w:r>
          <w:rPr>
            <w:noProof/>
            <w:webHidden/>
          </w:rPr>
          <w:fldChar w:fldCharType="begin"/>
        </w:r>
        <w:r w:rsidR="00EF4B85">
          <w:rPr>
            <w:noProof/>
            <w:webHidden/>
          </w:rPr>
          <w:instrText xml:space="preserve"> PAGEREF _Toc238970807 \h </w:instrText>
        </w:r>
        <w:r>
          <w:rPr>
            <w:noProof/>
            <w:webHidden/>
          </w:rPr>
        </w:r>
        <w:r>
          <w:rPr>
            <w:noProof/>
            <w:webHidden/>
          </w:rPr>
          <w:fldChar w:fldCharType="separate"/>
        </w:r>
        <w:r w:rsidR="00EF4B85">
          <w:rPr>
            <w:noProof/>
            <w:webHidden/>
          </w:rPr>
          <w:t>96</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00EF4B85" w:rsidRPr="00230C2D">
          <w:rPr>
            <w:rStyle w:val="Hyperlink"/>
            <w:noProof/>
          </w:rPr>
          <w:t>Chapter 5</w:t>
        </w:r>
        <w:r w:rsidR="00EF4B85">
          <w:rPr>
            <w:rFonts w:asciiTheme="minorHAnsi" w:eastAsiaTheme="minorEastAsia" w:hAnsiTheme="minorHAnsi" w:cstheme="minorBidi"/>
            <w:b w:val="0"/>
            <w:noProof/>
            <w:sz w:val="22"/>
            <w:szCs w:val="22"/>
          </w:rPr>
          <w:tab/>
        </w:r>
        <w:r w:rsidR="00EF4B85" w:rsidRPr="00230C2D">
          <w:rPr>
            <w:rStyle w:val="Hyperlink"/>
            <w:noProof/>
          </w:rPr>
          <w:t>CSM Instance Level and Attribute Level Security</w:t>
        </w:r>
        <w:r w:rsidR="00EF4B85">
          <w:rPr>
            <w:noProof/>
            <w:webHidden/>
          </w:rPr>
          <w:tab/>
        </w:r>
        <w:r>
          <w:rPr>
            <w:noProof/>
            <w:webHidden/>
          </w:rPr>
          <w:fldChar w:fldCharType="begin"/>
        </w:r>
        <w:r w:rsidR="00EF4B85">
          <w:rPr>
            <w:noProof/>
            <w:webHidden/>
          </w:rPr>
          <w:instrText xml:space="preserve"> PAGEREF _Toc238970808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9" w:history="1">
        <w:r w:rsidR="00EF4B85" w:rsidRPr="00230C2D">
          <w:rPr>
            <w:rStyle w:val="Hyperlink"/>
            <w:noProof/>
          </w:rPr>
          <w:t>Instance Level Security</w:t>
        </w:r>
        <w:r w:rsidR="00EF4B85">
          <w:rPr>
            <w:noProof/>
            <w:webHidden/>
          </w:rPr>
          <w:tab/>
        </w:r>
        <w:r>
          <w:rPr>
            <w:noProof/>
            <w:webHidden/>
          </w:rPr>
          <w:fldChar w:fldCharType="begin"/>
        </w:r>
        <w:r w:rsidR="00EF4B85">
          <w:rPr>
            <w:noProof/>
            <w:webHidden/>
          </w:rPr>
          <w:instrText xml:space="preserve"> PAGEREF _Toc238970809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0"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_Toc238970810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1"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_Toc238970811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2" w:history="1">
        <w:r w:rsidR="00EF4B85" w:rsidRPr="00230C2D">
          <w:rPr>
            <w:rStyle w:val="Hyperlink"/>
            <w:noProof/>
          </w:rPr>
          <w:t>Provisioning Instance Level Security</w:t>
        </w:r>
        <w:r w:rsidR="00EF4B85">
          <w:rPr>
            <w:noProof/>
            <w:webHidden/>
          </w:rPr>
          <w:tab/>
        </w:r>
        <w:r>
          <w:rPr>
            <w:noProof/>
            <w:webHidden/>
          </w:rPr>
          <w:fldChar w:fldCharType="begin"/>
        </w:r>
        <w:r w:rsidR="00EF4B85">
          <w:rPr>
            <w:noProof/>
            <w:webHidden/>
          </w:rPr>
          <w:instrText xml:space="preserve"> PAGEREF _Toc238970812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3" w:history="1">
        <w:r w:rsidR="00EF4B85" w:rsidRPr="00230C2D">
          <w:rPr>
            <w:rStyle w:val="Hyperlink"/>
            <w:noProof/>
          </w:rPr>
          <w:t>Using Instance Level Security</w:t>
        </w:r>
        <w:r w:rsidR="00EF4B85">
          <w:rPr>
            <w:noProof/>
            <w:webHidden/>
          </w:rPr>
          <w:tab/>
        </w:r>
        <w:r>
          <w:rPr>
            <w:noProof/>
            <w:webHidden/>
          </w:rPr>
          <w:fldChar w:fldCharType="begin"/>
        </w:r>
        <w:r w:rsidR="00EF4B85">
          <w:rPr>
            <w:noProof/>
            <w:webHidden/>
          </w:rPr>
          <w:instrText xml:space="preserve"> PAGEREF _Toc238970813 \h </w:instrText>
        </w:r>
        <w:r>
          <w:rPr>
            <w:noProof/>
            <w:webHidden/>
          </w:rPr>
        </w:r>
        <w:r>
          <w:rPr>
            <w:noProof/>
            <w:webHidden/>
          </w:rPr>
          <w:fldChar w:fldCharType="separate"/>
        </w:r>
        <w:r w:rsidR="00EF4B85">
          <w:rPr>
            <w:noProof/>
            <w:webHidden/>
          </w:rPr>
          <w:t>103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4" w:history="1">
        <w:r w:rsidR="00EF4B85" w:rsidRPr="00230C2D">
          <w:rPr>
            <w:rStyle w:val="Hyperlink"/>
            <w:noProof/>
          </w:rPr>
          <w:t>Using Instance Level Query Performance Enhancements</w:t>
        </w:r>
        <w:r w:rsidR="00EF4B85">
          <w:rPr>
            <w:noProof/>
            <w:webHidden/>
          </w:rPr>
          <w:tab/>
        </w:r>
        <w:r>
          <w:rPr>
            <w:noProof/>
            <w:webHidden/>
          </w:rPr>
          <w:fldChar w:fldCharType="begin"/>
        </w:r>
        <w:r w:rsidR="00EF4B85">
          <w:rPr>
            <w:noProof/>
            <w:webHidden/>
          </w:rPr>
          <w:instrText xml:space="preserve"> PAGEREF _Toc238970814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5"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_Toc238970815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16" w:history="1">
        <w:r w:rsidR="00EF4B85" w:rsidRPr="00230C2D">
          <w:rPr>
            <w:rStyle w:val="Hyperlink"/>
            <w:noProof/>
          </w:rPr>
          <w:t>Attribute Level Security</w:t>
        </w:r>
        <w:r w:rsidR="00EF4B85">
          <w:rPr>
            <w:noProof/>
            <w:webHidden/>
          </w:rPr>
          <w:tab/>
        </w:r>
        <w:r>
          <w:rPr>
            <w:noProof/>
            <w:webHidden/>
          </w:rPr>
          <w:fldChar w:fldCharType="begin"/>
        </w:r>
        <w:r w:rsidR="00EF4B85">
          <w:rPr>
            <w:noProof/>
            <w:webHidden/>
          </w:rPr>
          <w:instrText xml:space="preserve"> PAGEREF _Toc238970816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7"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_Toc238970817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8"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_Toc238970818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9" w:history="1">
        <w:r w:rsidR="00EF4B85" w:rsidRPr="00230C2D">
          <w:rPr>
            <w:rStyle w:val="Hyperlink"/>
            <w:noProof/>
          </w:rPr>
          <w:t>Strict Or Lenient Behavior</w:t>
        </w:r>
        <w:r w:rsidR="00EF4B85">
          <w:rPr>
            <w:noProof/>
            <w:webHidden/>
          </w:rPr>
          <w:tab/>
        </w:r>
        <w:r>
          <w:rPr>
            <w:noProof/>
            <w:webHidden/>
          </w:rPr>
          <w:fldChar w:fldCharType="begin"/>
        </w:r>
        <w:r w:rsidR="00EF4B85">
          <w:rPr>
            <w:noProof/>
            <w:webHidden/>
          </w:rPr>
          <w:instrText xml:space="preserve"> PAGEREF _Toc238970819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0" w:history="1">
        <w:r w:rsidR="00EF4B85" w:rsidRPr="00230C2D">
          <w:rPr>
            <w:rStyle w:val="Hyperlink"/>
            <w:noProof/>
          </w:rPr>
          <w:t>Provisioning Attribute Level Security</w:t>
        </w:r>
        <w:r w:rsidR="00EF4B85">
          <w:rPr>
            <w:noProof/>
            <w:webHidden/>
          </w:rPr>
          <w:tab/>
        </w:r>
        <w:r>
          <w:rPr>
            <w:noProof/>
            <w:webHidden/>
          </w:rPr>
          <w:fldChar w:fldCharType="begin"/>
        </w:r>
        <w:r w:rsidR="00EF4B85">
          <w:rPr>
            <w:noProof/>
            <w:webHidden/>
          </w:rPr>
          <w:instrText xml:space="preserve"> PAGEREF _Toc238970820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1" w:history="1">
        <w:r w:rsidR="00EF4B85" w:rsidRPr="00230C2D">
          <w:rPr>
            <w:rStyle w:val="Hyperlink"/>
            <w:noProof/>
          </w:rPr>
          <w:t>Using Attribute Level Security</w:t>
        </w:r>
        <w:r w:rsidR="00EF4B85">
          <w:rPr>
            <w:noProof/>
            <w:webHidden/>
          </w:rPr>
          <w:tab/>
        </w:r>
        <w:r>
          <w:rPr>
            <w:noProof/>
            <w:webHidden/>
          </w:rPr>
          <w:fldChar w:fldCharType="begin"/>
        </w:r>
        <w:r w:rsidR="00EF4B85">
          <w:rPr>
            <w:noProof/>
            <w:webHidden/>
          </w:rPr>
          <w:instrText xml:space="preserve"> PAGEREF _Toc238970821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2"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_Toc238970822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00EF4B85" w:rsidRPr="00230C2D">
          <w:rPr>
            <w:rStyle w:val="Hyperlink"/>
            <w:noProof/>
          </w:rPr>
          <w:t>Chapter 6</w:t>
        </w:r>
        <w:r w:rsidR="00EF4B85">
          <w:rPr>
            <w:rFonts w:asciiTheme="minorHAnsi" w:eastAsiaTheme="minorEastAsia" w:hAnsiTheme="minorHAnsi" w:cstheme="minorBidi"/>
            <w:b w:val="0"/>
            <w:noProof/>
            <w:sz w:val="22"/>
            <w:szCs w:val="22"/>
          </w:rPr>
          <w:tab/>
        </w:r>
        <w:r w:rsidR="00EF4B85" w:rsidRPr="00230C2D">
          <w:rPr>
            <w:rStyle w:val="Hyperlink"/>
            <w:noProof/>
          </w:rPr>
          <w:t>Acegi Adapter</w:t>
        </w:r>
        <w:r w:rsidR="00EF4B85">
          <w:rPr>
            <w:noProof/>
            <w:webHidden/>
          </w:rPr>
          <w:tab/>
        </w:r>
        <w:r>
          <w:rPr>
            <w:noProof/>
            <w:webHidden/>
          </w:rPr>
          <w:fldChar w:fldCharType="begin"/>
        </w:r>
        <w:r w:rsidR="00EF4B85">
          <w:rPr>
            <w:noProof/>
            <w:webHidden/>
          </w:rPr>
          <w:instrText xml:space="preserve"> PAGEREF _Toc238970823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4" w:history="1">
        <w:r w:rsidR="00EF4B85" w:rsidRPr="00230C2D">
          <w:rPr>
            <w:rStyle w:val="Hyperlink"/>
            <w:noProof/>
          </w:rPr>
          <w:t>Implementation</w:t>
        </w:r>
        <w:r w:rsidR="00EF4B85">
          <w:rPr>
            <w:noProof/>
            <w:webHidden/>
          </w:rPr>
          <w:tab/>
        </w:r>
        <w:r>
          <w:rPr>
            <w:noProof/>
            <w:webHidden/>
          </w:rPr>
          <w:fldChar w:fldCharType="begin"/>
        </w:r>
        <w:r w:rsidR="00EF4B85">
          <w:rPr>
            <w:noProof/>
            <w:webHidden/>
          </w:rPr>
          <w:instrText xml:space="preserve"> PAGEREF _Toc238970824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5" w:history="1">
        <w:r w:rsidR="00EF4B85" w:rsidRPr="00230C2D">
          <w:rPr>
            <w:rStyle w:val="Hyperlink"/>
            <w:noProof/>
          </w:rPr>
          <w:t>Method Level Security</w:t>
        </w:r>
        <w:r w:rsidR="00EF4B85">
          <w:rPr>
            <w:noProof/>
            <w:webHidden/>
          </w:rPr>
          <w:tab/>
        </w:r>
        <w:r>
          <w:rPr>
            <w:noProof/>
            <w:webHidden/>
          </w:rPr>
          <w:fldChar w:fldCharType="begin"/>
        </w:r>
        <w:r w:rsidR="00EF4B85">
          <w:rPr>
            <w:noProof/>
            <w:webHidden/>
          </w:rPr>
          <w:instrText xml:space="preserve"> PAGEREF _Toc238970825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6" w:history="1">
        <w:r w:rsidR="00EF4B85" w:rsidRPr="00230C2D">
          <w:rPr>
            <w:rStyle w:val="Hyperlink"/>
            <w:noProof/>
          </w:rPr>
          <w:t>Method Parameter Level Security</w:t>
        </w:r>
        <w:r w:rsidR="00EF4B85">
          <w:rPr>
            <w:noProof/>
            <w:webHidden/>
          </w:rPr>
          <w:tab/>
        </w:r>
        <w:r>
          <w:rPr>
            <w:noProof/>
            <w:webHidden/>
          </w:rPr>
          <w:fldChar w:fldCharType="begin"/>
        </w:r>
        <w:r w:rsidR="00EF4B85">
          <w:rPr>
            <w:noProof/>
            <w:webHidden/>
          </w:rPr>
          <w:instrText xml:space="preserve"> PAGEREF _Toc238970826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7"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_Toc238970827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8" w:history="1">
        <w:r w:rsidR="00EF4B85" w:rsidRPr="00230C2D">
          <w:rPr>
            <w:rStyle w:val="Hyperlink"/>
            <w:noProof/>
          </w:rPr>
          <w:t>Integrating and Configuring</w:t>
        </w:r>
        <w:r w:rsidR="00EF4B85">
          <w:rPr>
            <w:noProof/>
            <w:webHidden/>
          </w:rPr>
          <w:tab/>
        </w:r>
        <w:r>
          <w:rPr>
            <w:noProof/>
            <w:webHidden/>
          </w:rPr>
          <w:fldChar w:fldCharType="begin"/>
        </w:r>
        <w:r w:rsidR="00EF4B85">
          <w:rPr>
            <w:noProof/>
            <w:webHidden/>
          </w:rPr>
          <w:instrText xml:space="preserve"> PAGEREF _Toc238970828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9" w:history="1">
        <w:r w:rsidR="00EF4B85" w:rsidRPr="00230C2D">
          <w:rPr>
            <w:rStyle w:val="Hyperlink"/>
            <w:noProof/>
          </w:rPr>
          <w:t>Configure Acegi Security</w:t>
        </w:r>
        <w:r w:rsidR="00EF4B85">
          <w:rPr>
            <w:noProof/>
            <w:webHidden/>
          </w:rPr>
          <w:tab/>
        </w:r>
        <w:r>
          <w:rPr>
            <w:noProof/>
            <w:webHidden/>
          </w:rPr>
          <w:fldChar w:fldCharType="begin"/>
        </w:r>
        <w:r w:rsidR="00EF4B85">
          <w:rPr>
            <w:noProof/>
            <w:webHidden/>
          </w:rPr>
          <w:instrText xml:space="preserve"> PAGEREF _Toc238970829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0" w:history="1">
        <w:r w:rsidR="00EF4B85" w:rsidRPr="00230C2D">
          <w:rPr>
            <w:rStyle w:val="Hyperlink"/>
            <w:noProof/>
          </w:rPr>
          <w:t>Database Properties and Configuration</w:t>
        </w:r>
        <w:r w:rsidR="00EF4B85">
          <w:rPr>
            <w:noProof/>
            <w:webHidden/>
          </w:rPr>
          <w:tab/>
        </w:r>
        <w:r>
          <w:rPr>
            <w:noProof/>
            <w:webHidden/>
          </w:rPr>
          <w:fldChar w:fldCharType="begin"/>
        </w:r>
        <w:r w:rsidR="00EF4B85">
          <w:rPr>
            <w:noProof/>
            <w:webHidden/>
          </w:rPr>
          <w:instrText xml:space="preserve"> PAGEREF _Toc238970830 \h </w:instrText>
        </w:r>
        <w:r>
          <w:rPr>
            <w:noProof/>
            <w:webHidden/>
          </w:rPr>
        </w:r>
        <w:r>
          <w:rPr>
            <w:noProof/>
            <w:webHidden/>
          </w:rPr>
          <w:fldChar w:fldCharType="separate"/>
        </w:r>
        <w:r w:rsidR="00EF4B85">
          <w:rPr>
            <w:noProof/>
            <w:webHidden/>
          </w:rPr>
          <w:t>112</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1" w:history="1">
        <w:r w:rsidR="00EF4B85" w:rsidRPr="00230C2D">
          <w:rPr>
            <w:rStyle w:val="Hyperlink"/>
            <w:noProof/>
          </w:rPr>
          <w:t>User provisioning via UPT</w:t>
        </w:r>
        <w:r w:rsidR="00EF4B85">
          <w:rPr>
            <w:noProof/>
            <w:webHidden/>
          </w:rPr>
          <w:tab/>
        </w:r>
        <w:r>
          <w:rPr>
            <w:noProof/>
            <w:webHidden/>
          </w:rPr>
          <w:fldChar w:fldCharType="begin"/>
        </w:r>
        <w:r w:rsidR="00EF4B85">
          <w:rPr>
            <w:noProof/>
            <w:webHidden/>
          </w:rPr>
          <w:instrText xml:space="preserve"> PAGEREF _Toc238970831 \h </w:instrText>
        </w:r>
        <w:r>
          <w:rPr>
            <w:noProof/>
            <w:webHidden/>
          </w:rPr>
        </w:r>
        <w:r>
          <w:rPr>
            <w:noProof/>
            <w:webHidden/>
          </w:rPr>
          <w:fldChar w:fldCharType="separate"/>
        </w:r>
        <w:r w:rsidR="00EF4B85">
          <w:rPr>
            <w:noProof/>
            <w:webHidden/>
          </w:rPr>
          <w:t>117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00EF4B85" w:rsidRPr="00230C2D">
          <w:rPr>
            <w:rStyle w:val="Hyperlink"/>
            <w:noProof/>
          </w:rPr>
          <w:t>Chapter 7</w:t>
        </w:r>
        <w:r w:rsidR="00EF4B85">
          <w:rPr>
            <w:rFonts w:asciiTheme="minorHAnsi" w:eastAsiaTheme="minorEastAsia" w:hAnsiTheme="minorHAnsi" w:cstheme="minorBidi"/>
            <w:b w:val="0"/>
            <w:noProof/>
            <w:sz w:val="22"/>
            <w:szCs w:val="22"/>
          </w:rPr>
          <w:tab/>
        </w:r>
        <w:r w:rsidR="00EF4B85" w:rsidRPr="00230C2D">
          <w:rPr>
            <w:rStyle w:val="Hyperlink"/>
            <w:noProof/>
          </w:rPr>
          <w:t>CSM caGrid Authentication</w:t>
        </w:r>
        <w:r w:rsidR="00EF4B85">
          <w:rPr>
            <w:noProof/>
            <w:webHidden/>
          </w:rPr>
          <w:tab/>
        </w:r>
        <w:r>
          <w:rPr>
            <w:noProof/>
            <w:webHidden/>
          </w:rPr>
          <w:fldChar w:fldCharType="begin"/>
        </w:r>
        <w:r w:rsidR="00EF4B85">
          <w:rPr>
            <w:noProof/>
            <w:webHidden/>
          </w:rPr>
          <w:instrText xml:space="preserve"> PAGEREF _Toc238970832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3" w:history="1">
        <w:r w:rsidR="00EF4B85" w:rsidRPr="00230C2D">
          <w:rPr>
            <w:rStyle w:val="Hyperlink"/>
            <w:noProof/>
          </w:rPr>
          <w:t>Authentication for caGrid</w:t>
        </w:r>
        <w:r w:rsidR="00EF4B85">
          <w:rPr>
            <w:noProof/>
            <w:webHidden/>
          </w:rPr>
          <w:tab/>
        </w:r>
        <w:r>
          <w:rPr>
            <w:noProof/>
            <w:webHidden/>
          </w:rPr>
          <w:fldChar w:fldCharType="begin"/>
        </w:r>
        <w:r w:rsidR="00EF4B85">
          <w:rPr>
            <w:noProof/>
            <w:webHidden/>
          </w:rPr>
          <w:instrText xml:space="preserve"> PAGEREF _Toc238970833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4" w:history="1">
        <w:r w:rsidR="00EF4B85" w:rsidRPr="00230C2D">
          <w:rPr>
            <w:rStyle w:val="Hyperlink"/>
            <w:noProof/>
          </w:rPr>
          <w:t>CSM Configuration for IDP/Authentication Service</w:t>
        </w:r>
        <w:r w:rsidR="00EF4B85">
          <w:rPr>
            <w:noProof/>
            <w:webHidden/>
          </w:rPr>
          <w:tab/>
        </w:r>
        <w:r>
          <w:rPr>
            <w:noProof/>
            <w:webHidden/>
          </w:rPr>
          <w:fldChar w:fldCharType="begin"/>
        </w:r>
        <w:r w:rsidR="00EF4B85">
          <w:rPr>
            <w:noProof/>
            <w:webHidden/>
          </w:rPr>
          <w:instrText xml:space="preserve"> PAGEREF _Toc238970834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5" w:history="1">
        <w:r w:rsidR="00EF4B85" w:rsidRPr="00230C2D">
          <w:rPr>
            <w:rStyle w:val="Hyperlink"/>
            <w:noProof/>
          </w:rPr>
          <w:t>Authorization for caGrid</w:t>
        </w:r>
        <w:r w:rsidR="00EF4B85">
          <w:rPr>
            <w:noProof/>
            <w:webHidden/>
          </w:rPr>
          <w:tab/>
        </w:r>
        <w:r>
          <w:rPr>
            <w:noProof/>
            <w:webHidden/>
          </w:rPr>
          <w:fldChar w:fldCharType="begin"/>
        </w:r>
        <w:r w:rsidR="00EF4B85">
          <w:rPr>
            <w:noProof/>
            <w:webHidden/>
          </w:rPr>
          <w:instrText xml:space="preserve"> PAGEREF _Toc238970835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6" w:history="1">
        <w:r w:rsidR="00EF4B85" w:rsidRPr="00230C2D">
          <w:rPr>
            <w:rStyle w:val="Hyperlink"/>
            <w:noProof/>
          </w:rPr>
          <w:t>Using Grid Group Names for Check Permission</w:t>
        </w:r>
        <w:r w:rsidR="00EF4B85">
          <w:rPr>
            <w:noProof/>
            <w:webHidden/>
          </w:rPr>
          <w:tab/>
        </w:r>
        <w:r>
          <w:rPr>
            <w:noProof/>
            <w:webHidden/>
          </w:rPr>
          <w:fldChar w:fldCharType="begin"/>
        </w:r>
        <w:r w:rsidR="00EF4B85">
          <w:rPr>
            <w:noProof/>
            <w:webHidden/>
          </w:rPr>
          <w:instrText xml:space="preserve"> PAGEREF _Toc238970836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440E64">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00EF4B85" w:rsidRPr="00230C2D">
          <w:rPr>
            <w:rStyle w:val="Hyperlink"/>
            <w:noProof/>
          </w:rPr>
          <w:t>Appendix A</w:t>
        </w:r>
        <w:r w:rsidR="00EF4B85">
          <w:rPr>
            <w:rFonts w:asciiTheme="minorHAnsi" w:eastAsiaTheme="minorEastAsia" w:hAnsiTheme="minorHAnsi" w:cstheme="minorBidi"/>
            <w:b w:val="0"/>
            <w:noProof/>
            <w:sz w:val="22"/>
            <w:szCs w:val="22"/>
          </w:rPr>
          <w:tab/>
        </w:r>
        <w:r w:rsidR="00EF4B85" w:rsidRPr="00230C2D">
          <w:rPr>
            <w:rStyle w:val="Hyperlink"/>
            <w:noProof/>
          </w:rPr>
          <w:t>CSM/ACEGI Sample Configuration File</w:t>
        </w:r>
        <w:r w:rsidR="00EF4B85">
          <w:rPr>
            <w:noProof/>
            <w:webHidden/>
          </w:rPr>
          <w:tab/>
        </w:r>
        <w:r>
          <w:rPr>
            <w:noProof/>
            <w:webHidden/>
          </w:rPr>
          <w:fldChar w:fldCharType="begin"/>
        </w:r>
        <w:r w:rsidR="00EF4B85">
          <w:rPr>
            <w:noProof/>
            <w:webHidden/>
          </w:rPr>
          <w:instrText xml:space="preserve"> PAGEREF _Toc238970837 \h </w:instrText>
        </w:r>
        <w:r>
          <w:rPr>
            <w:noProof/>
            <w:webHidden/>
          </w:rPr>
        </w:r>
        <w:r>
          <w:rPr>
            <w:noProof/>
            <w:webHidden/>
          </w:rPr>
          <w:fldChar w:fldCharType="separate"/>
        </w:r>
        <w:r w:rsidR="00EF4B85">
          <w:rPr>
            <w:noProof/>
            <w:webHidden/>
          </w:rPr>
          <w:t>123</w:t>
        </w:r>
        <w:r>
          <w:rPr>
            <w:noProof/>
            <w:webHidden/>
          </w:rPr>
          <w:fldChar w:fldCharType="end"/>
        </w:r>
      </w:hyperlink>
    </w:p>
    <w:p w:rsidR="00EF4B85" w:rsidRDefault="00440E64">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00EF4B85" w:rsidRPr="00230C2D">
          <w:rPr>
            <w:rStyle w:val="Hyperlink"/>
            <w:noProof/>
          </w:rPr>
          <w:t>Appendix B</w:t>
        </w:r>
        <w:r w:rsidR="00EF4B85">
          <w:rPr>
            <w:rFonts w:asciiTheme="minorHAnsi" w:eastAsiaTheme="minorEastAsia" w:hAnsiTheme="minorHAnsi" w:cstheme="minorBidi"/>
            <w:b w:val="0"/>
            <w:noProof/>
            <w:sz w:val="22"/>
            <w:szCs w:val="22"/>
          </w:rPr>
          <w:tab/>
        </w:r>
        <w:r w:rsidR="00EF4B85" w:rsidRPr="00230C2D">
          <w:rPr>
            <w:rStyle w:val="Hyperlink"/>
            <w:noProof/>
          </w:rPr>
          <w:t>Migrating to CSM v4.2</w:t>
        </w:r>
        <w:r w:rsidR="00EF4B85">
          <w:rPr>
            <w:noProof/>
            <w:webHidden/>
          </w:rPr>
          <w:tab/>
        </w:r>
        <w:r>
          <w:rPr>
            <w:noProof/>
            <w:webHidden/>
          </w:rPr>
          <w:fldChar w:fldCharType="begin"/>
        </w:r>
        <w:r w:rsidR="00EF4B85">
          <w:rPr>
            <w:noProof/>
            <w:webHidden/>
          </w:rPr>
          <w:instrText xml:space="preserve"> PAGEREF _Toc238970838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9" w:history="1">
        <w:r w:rsidR="00EF4B85" w:rsidRPr="00230C2D">
          <w:rPr>
            <w:rStyle w:val="Hyperlink"/>
            <w:noProof/>
          </w:rPr>
          <w:t>Migrating from CSM v3.2 to CSM 4.0</w:t>
        </w:r>
        <w:r w:rsidR="00EF4B85">
          <w:rPr>
            <w:noProof/>
            <w:webHidden/>
          </w:rPr>
          <w:tab/>
        </w:r>
        <w:r>
          <w:rPr>
            <w:noProof/>
            <w:webHidden/>
          </w:rPr>
          <w:fldChar w:fldCharType="begin"/>
        </w:r>
        <w:r w:rsidR="00EF4B85">
          <w:rPr>
            <w:noProof/>
            <w:webHidden/>
          </w:rPr>
          <w:instrText xml:space="preserve"> PAGEREF _Toc238970839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0" w:history="1">
        <w:r w:rsidR="00EF4B85" w:rsidRPr="00230C2D">
          <w:rPr>
            <w:rStyle w:val="Hyperlink"/>
            <w:noProof/>
          </w:rPr>
          <w:t>MySQL Migration – CSM 3.2 to CSM 4.0</w:t>
        </w:r>
        <w:r w:rsidR="00EF4B85">
          <w:rPr>
            <w:noProof/>
            <w:webHidden/>
          </w:rPr>
          <w:tab/>
        </w:r>
        <w:r>
          <w:rPr>
            <w:noProof/>
            <w:webHidden/>
          </w:rPr>
          <w:fldChar w:fldCharType="begin"/>
        </w:r>
        <w:r w:rsidR="00EF4B85">
          <w:rPr>
            <w:noProof/>
            <w:webHidden/>
          </w:rPr>
          <w:instrText xml:space="preserve"> PAGEREF _Toc238970840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41" w:history="1">
        <w:r w:rsidR="00EF4B85" w:rsidRPr="00230C2D">
          <w:rPr>
            <w:rStyle w:val="Hyperlink"/>
            <w:noProof/>
          </w:rPr>
          <w:t>Migrating from CSM v4.0 to CSM v4.1</w:t>
        </w:r>
        <w:r w:rsidR="00EF4B85">
          <w:rPr>
            <w:noProof/>
            <w:webHidden/>
          </w:rPr>
          <w:tab/>
        </w:r>
        <w:r>
          <w:rPr>
            <w:noProof/>
            <w:webHidden/>
          </w:rPr>
          <w:fldChar w:fldCharType="begin"/>
        </w:r>
        <w:r w:rsidR="00EF4B85">
          <w:rPr>
            <w:noProof/>
            <w:webHidden/>
          </w:rPr>
          <w:instrText xml:space="preserve"> PAGEREF _Toc238970841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2" w:history="1">
        <w:r w:rsidR="00EF4B85" w:rsidRPr="00230C2D">
          <w:rPr>
            <w:rStyle w:val="Hyperlink"/>
            <w:noProof/>
          </w:rPr>
          <w:t>MySQL Migration – CSM 4.0 to CSM 4.1</w:t>
        </w:r>
        <w:r w:rsidR="00EF4B85">
          <w:rPr>
            <w:noProof/>
            <w:webHidden/>
          </w:rPr>
          <w:tab/>
        </w:r>
        <w:r>
          <w:rPr>
            <w:noProof/>
            <w:webHidden/>
          </w:rPr>
          <w:fldChar w:fldCharType="begin"/>
        </w:r>
        <w:r w:rsidR="00EF4B85">
          <w:rPr>
            <w:noProof/>
            <w:webHidden/>
          </w:rPr>
          <w:instrText xml:space="preserve"> PAGEREF _Toc238970842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43" w:history="1">
        <w:r w:rsidR="00EF4B85" w:rsidRPr="00230C2D">
          <w:rPr>
            <w:rStyle w:val="Hyperlink"/>
            <w:noProof/>
          </w:rPr>
          <w:t>Migrating from CSM v4.1 to CSM v4.2</w:t>
        </w:r>
        <w:r w:rsidR="00EF4B85">
          <w:rPr>
            <w:noProof/>
            <w:webHidden/>
          </w:rPr>
          <w:tab/>
        </w:r>
        <w:r>
          <w:rPr>
            <w:noProof/>
            <w:webHidden/>
          </w:rPr>
          <w:fldChar w:fldCharType="begin"/>
        </w:r>
        <w:r w:rsidR="00EF4B85">
          <w:rPr>
            <w:noProof/>
            <w:webHidden/>
          </w:rPr>
          <w:instrText xml:space="preserve"> PAGEREF _Toc238970843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4" w:history="1">
        <w:r w:rsidR="00EF4B85" w:rsidRPr="00230C2D">
          <w:rPr>
            <w:rStyle w:val="Hyperlink"/>
            <w:noProof/>
          </w:rPr>
          <w:t>MySQL Migration – CSM 4.1 to CSM 4.2</w:t>
        </w:r>
        <w:r w:rsidR="00EF4B85">
          <w:rPr>
            <w:noProof/>
            <w:webHidden/>
          </w:rPr>
          <w:tab/>
        </w:r>
        <w:r>
          <w:rPr>
            <w:noProof/>
            <w:webHidden/>
          </w:rPr>
          <w:fldChar w:fldCharType="begin"/>
        </w:r>
        <w:r w:rsidR="00EF4B85">
          <w:rPr>
            <w:noProof/>
            <w:webHidden/>
          </w:rPr>
          <w:instrText xml:space="preserve"> PAGEREF _Toc238970844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00EF4B85" w:rsidRPr="00230C2D">
          <w:rPr>
            <w:rStyle w:val="Hyperlink"/>
            <w:noProof/>
          </w:rPr>
          <w:t>Appendix C</w:t>
        </w:r>
        <w:r w:rsidR="00EF4B85">
          <w:rPr>
            <w:rFonts w:asciiTheme="minorHAnsi" w:eastAsiaTheme="minorEastAsia" w:hAnsiTheme="minorHAnsi" w:cstheme="minorBidi"/>
            <w:b w:val="0"/>
            <w:noProof/>
            <w:sz w:val="22"/>
            <w:szCs w:val="22"/>
          </w:rPr>
          <w:tab/>
        </w:r>
        <w:r w:rsidR="00EF4B85" w:rsidRPr="00230C2D">
          <w:rPr>
            <w:rStyle w:val="Hyperlink"/>
            <w:noProof/>
          </w:rPr>
          <w:t>Sample Local Deployment- Single Installation/Single Schema</w:t>
        </w:r>
        <w:r w:rsidR="00EF4B85">
          <w:rPr>
            <w:noProof/>
            <w:webHidden/>
          </w:rPr>
          <w:tab/>
        </w:r>
        <w:r>
          <w:rPr>
            <w:noProof/>
            <w:webHidden/>
          </w:rPr>
          <w:fldChar w:fldCharType="begin"/>
        </w:r>
        <w:r w:rsidR="00EF4B85">
          <w:rPr>
            <w:noProof/>
            <w:webHidden/>
          </w:rPr>
          <w:instrText xml:space="preserve"> PAGEREF _Toc238970845 \h </w:instrText>
        </w:r>
        <w:r>
          <w:rPr>
            <w:noProof/>
            <w:webHidden/>
          </w:rPr>
        </w:r>
        <w:r>
          <w:rPr>
            <w:noProof/>
            <w:webHidden/>
          </w:rPr>
          <w:fldChar w:fldCharType="separate"/>
        </w:r>
        <w:r w:rsidR="00EF4B85">
          <w:rPr>
            <w:noProof/>
            <w:webHidden/>
          </w:rPr>
          <w:t>131</w:t>
        </w:r>
        <w:r>
          <w:rPr>
            <w:noProof/>
            <w:webHidden/>
          </w:rPr>
          <w:fldChar w:fldCharType="end"/>
        </w:r>
      </w:hyperlink>
    </w:p>
    <w:p w:rsidR="00EF4B85" w:rsidRDefault="00440E64">
      <w:pPr>
        <w:pStyle w:val="TOC1"/>
        <w:tabs>
          <w:tab w:val="right" w:leader="dot" w:pos="8918"/>
        </w:tabs>
        <w:rPr>
          <w:rFonts w:asciiTheme="minorHAnsi" w:eastAsiaTheme="minorEastAsia" w:hAnsiTheme="minorHAnsi" w:cstheme="minorBidi"/>
          <w:b w:val="0"/>
          <w:noProof/>
          <w:sz w:val="22"/>
          <w:szCs w:val="22"/>
        </w:rPr>
      </w:pPr>
      <w:hyperlink w:anchor="_Toc238970846" w:history="1">
        <w:r w:rsidR="00EF4B85" w:rsidRPr="00230C2D">
          <w:rPr>
            <w:rStyle w:val="Hyperlink"/>
            <w:noProof/>
          </w:rPr>
          <w:t>Glossary</w:t>
        </w:r>
        <w:r w:rsidR="00EF4B85">
          <w:rPr>
            <w:noProof/>
            <w:webHidden/>
          </w:rPr>
          <w:tab/>
        </w:r>
        <w:r>
          <w:rPr>
            <w:noProof/>
            <w:webHidden/>
          </w:rPr>
          <w:fldChar w:fldCharType="begin"/>
        </w:r>
        <w:r w:rsidR="00EF4B85">
          <w:rPr>
            <w:noProof/>
            <w:webHidden/>
          </w:rPr>
          <w:instrText xml:space="preserve"> PAGEREF _Toc238970846 \h </w:instrText>
        </w:r>
        <w:r>
          <w:rPr>
            <w:noProof/>
            <w:webHidden/>
          </w:rPr>
        </w:r>
        <w:r>
          <w:rPr>
            <w:noProof/>
            <w:webHidden/>
          </w:rPr>
          <w:fldChar w:fldCharType="separate"/>
        </w:r>
        <w:r w:rsidR="00EF4B85">
          <w:rPr>
            <w:noProof/>
            <w:webHidden/>
          </w:rPr>
          <w:t>135</w:t>
        </w:r>
        <w:r>
          <w:rPr>
            <w:noProof/>
            <w:webHidden/>
          </w:rPr>
          <w:fldChar w:fldCharType="end"/>
        </w:r>
      </w:hyperlink>
    </w:p>
    <w:p w:rsidR="00EF4B85" w:rsidRDefault="00440E64">
      <w:pPr>
        <w:pStyle w:val="TOC1"/>
        <w:tabs>
          <w:tab w:val="right" w:leader="dot" w:pos="8918"/>
        </w:tabs>
        <w:rPr>
          <w:rFonts w:asciiTheme="minorHAnsi" w:eastAsiaTheme="minorEastAsia" w:hAnsiTheme="minorHAnsi" w:cstheme="minorBidi"/>
          <w:b w:val="0"/>
          <w:noProof/>
          <w:sz w:val="22"/>
          <w:szCs w:val="22"/>
        </w:rPr>
      </w:pPr>
      <w:hyperlink w:anchor="_Toc238970847" w:history="1">
        <w:r w:rsidR="00EF4B85" w:rsidRPr="00230C2D">
          <w:rPr>
            <w:rStyle w:val="Hyperlink"/>
            <w:noProof/>
          </w:rPr>
          <w:t>Index</w:t>
        </w:r>
        <w:r w:rsidR="00EF4B85">
          <w:rPr>
            <w:noProof/>
            <w:webHidden/>
          </w:rPr>
          <w:tab/>
        </w:r>
        <w:r>
          <w:rPr>
            <w:noProof/>
            <w:webHidden/>
          </w:rPr>
          <w:fldChar w:fldCharType="begin"/>
        </w:r>
        <w:r w:rsidR="00EF4B85">
          <w:rPr>
            <w:noProof/>
            <w:webHidden/>
          </w:rPr>
          <w:instrText xml:space="preserve"> PAGEREF _Toc238970847 \h </w:instrText>
        </w:r>
        <w:r>
          <w:rPr>
            <w:noProof/>
            <w:webHidden/>
          </w:rPr>
        </w:r>
        <w:r>
          <w:rPr>
            <w:noProof/>
            <w:webHidden/>
          </w:rPr>
          <w:fldChar w:fldCharType="separate"/>
        </w:r>
        <w:r w:rsidR="00EF4B85">
          <w:rPr>
            <w:noProof/>
            <w:webHidden/>
          </w:rPr>
          <w:t>137</w:t>
        </w:r>
        <w:r>
          <w:rPr>
            <w:noProof/>
            <w:webHidden/>
          </w:rPr>
          <w:fldChar w:fldCharType="end"/>
        </w:r>
      </w:hyperlink>
    </w:p>
    <w:p w:rsidR="005E13D1" w:rsidRDefault="00440E64"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8970730"/>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440E64" w:rsidRPr="00697E12">
        <w:rPr>
          <w:rStyle w:val="Emphasis"/>
        </w:rPr>
        <w:fldChar w:fldCharType="begin"/>
      </w:r>
      <w:r w:rsidRPr="00697E12">
        <w:rPr>
          <w:rStyle w:val="Emphasis"/>
        </w:rPr>
        <w:instrText xml:space="preserve"> TITLE  </w:instrText>
      </w:r>
      <w:r w:rsidR="00440E64" w:rsidRPr="00697E12">
        <w:rPr>
          <w:rStyle w:val="Emphasis"/>
        </w:rPr>
        <w:fldChar w:fldCharType="separate"/>
      </w:r>
      <w:r w:rsidR="00EF4B85">
        <w:rPr>
          <w:rStyle w:val="Emphasis"/>
        </w:rPr>
        <w:t>caCORE Common Security Module (CSM) V 4.2 Programmer's Guide</w:t>
      </w:r>
      <w:r w:rsidR="00440E64"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440E64"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440E64"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440E64"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440E64"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440E64"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440E64"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440E64"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440E64"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440E64"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440E64"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440E64"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440E64"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440E64"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440E64"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440E64"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440E64"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440E64"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440E64">
        <w:fldChar w:fldCharType="begin"/>
      </w:r>
      <w:r>
        <w:instrText xml:space="preserve"> XE "</w:instrText>
      </w:r>
      <w:r w:rsidRPr="003E73F9">
        <w:instrText>related documents</w:instrText>
      </w:r>
      <w:r>
        <w:instrText xml:space="preserve">" </w:instrText>
      </w:r>
      <w:r w:rsidR="00440E64">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440E64"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440E64"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440E64">
        <w:fldChar w:fldCharType="begin"/>
      </w:r>
      <w:r>
        <w:instrText xml:space="preserve"> XE "</w:instrText>
      </w:r>
      <w:r w:rsidRPr="003E73F9">
        <w:instrText>submit support issue</w:instrText>
      </w:r>
      <w:r>
        <w:instrText xml:space="preserve">" </w:instrText>
      </w:r>
      <w:r w:rsidR="00440E64">
        <w:fldChar w:fldCharType="end"/>
      </w:r>
      <w:r w:rsidR="00440E64">
        <w:fldChar w:fldCharType="begin"/>
      </w:r>
      <w:r>
        <w:instrText xml:space="preserve"> XE "</w:instrText>
      </w:r>
      <w:r w:rsidRPr="00CB2CC9">
        <w:instrText>support:submitting issue</w:instrText>
      </w:r>
      <w:r>
        <w:instrText xml:space="preserve">" </w:instrText>
      </w:r>
      <w:r w:rsidR="00440E64">
        <w:fldChar w:fldCharType="end"/>
      </w:r>
    </w:p>
    <w:p w:rsidR="006D66E4" w:rsidRDefault="00440E64"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440E64">
        <w:fldChar w:fldCharType="begin"/>
      </w:r>
      <w:r>
        <w:instrText xml:space="preserve"> XE "</w:instrText>
      </w:r>
      <w:r w:rsidRPr="003E73F9">
        <w:instrText>release schedule</w:instrText>
      </w:r>
      <w:r>
        <w:instrText xml:space="preserve">" </w:instrText>
      </w:r>
      <w:r w:rsidR="00440E64">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440E64"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440E64"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440E64"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440E64">
        <w:rPr>
          <w:rStyle w:val="StyleListNumberBoldChar"/>
        </w:rPr>
        <w:fldChar w:fldCharType="begin"/>
      </w:r>
      <w:r>
        <w:instrText xml:space="preserve"> XE "a</w:instrText>
      </w:r>
      <w:r w:rsidRPr="0017671A">
        <w:instrText>uthentication:defined</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0E0AC8">
        <w:instrText>overview:authentication</w:instrText>
      </w:r>
      <w:r>
        <w:instrText xml:space="preserve">" </w:instrText>
      </w:r>
      <w:r w:rsidR="00440E64">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440E64">
        <w:fldChar w:fldCharType="begin"/>
      </w:r>
      <w:r>
        <w:instrText xml:space="preserve"> XE "a</w:instrText>
      </w:r>
      <w:r w:rsidRPr="007C3085">
        <w:instrText>uthorization:defined</w:instrText>
      </w:r>
      <w:r>
        <w:instrText xml:space="preserve">" </w:instrText>
      </w:r>
      <w:r w:rsidR="00440E64">
        <w:fldChar w:fldCharType="end"/>
      </w:r>
      <w:r w:rsidR="00440E64">
        <w:fldChar w:fldCharType="begin"/>
      </w:r>
      <w:r>
        <w:instrText xml:space="preserve"> XE "</w:instrText>
      </w:r>
      <w:r w:rsidRPr="00350357">
        <w:instrText>overview:authorization</w:instrText>
      </w:r>
      <w:r>
        <w:instrText xml:space="preserve">" </w:instrText>
      </w:r>
      <w:r w:rsidR="00440E64">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440E64">
        <w:fldChar w:fldCharType="begin"/>
      </w:r>
      <w:r>
        <w:instrText xml:space="preserve"> XE "i</w:instrText>
      </w:r>
      <w:r w:rsidRPr="009E0DFA">
        <w:instrText>nstance level security:defined</w:instrText>
      </w:r>
      <w:r>
        <w:instrText xml:space="preserve">" </w:instrText>
      </w:r>
      <w:r w:rsidR="00440E64">
        <w:fldChar w:fldCharType="end"/>
      </w:r>
      <w:r w:rsidR="00440E64">
        <w:fldChar w:fldCharType="begin"/>
      </w:r>
      <w:r>
        <w:instrText xml:space="preserve"> XE "a</w:instrText>
      </w:r>
      <w:r w:rsidRPr="009948FB">
        <w:instrText>ttribute level security:defined</w:instrText>
      </w:r>
      <w:r>
        <w:instrText xml:space="preserve">" </w:instrText>
      </w:r>
      <w:r w:rsidR="00440E64">
        <w:fldChar w:fldCharType="end"/>
      </w:r>
      <w:r w:rsidR="00440E64">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440E64">
        <w:fldChar w:fldCharType="end"/>
      </w:r>
      <w:r w:rsidR="00440E64">
        <w:fldChar w:fldCharType="begin"/>
      </w:r>
      <w:r>
        <w:instrText xml:space="preserve"> XE "security:instance l</w:instrText>
      </w:r>
      <w:r w:rsidRPr="00F771E5">
        <w:instrText>evel</w:instrText>
      </w:r>
      <w:r>
        <w:instrText xml:space="preserve">" </w:instrText>
      </w:r>
      <w:r w:rsidR="00440E64">
        <w:fldChar w:fldCharType="end"/>
      </w:r>
      <w:r w:rsidR="00440E64">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440E64">
        <w:fldChar w:fldCharType="end"/>
      </w:r>
      <w:r w:rsidR="00440E64">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440E64">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440E64">
        <w:fldChar w:fldCharType="begin"/>
      </w:r>
      <w:r>
        <w:instrText xml:space="preserve"> XE "user provisioning" </w:instrText>
      </w:r>
      <w:r w:rsidR="00440E64">
        <w:fldChar w:fldCharType="end"/>
      </w:r>
      <w:r w:rsidR="00440E64">
        <w:fldChar w:fldCharType="begin"/>
      </w:r>
      <w:r>
        <w:instrText xml:space="preserve"> XE "</w:instrText>
      </w:r>
      <w:r w:rsidRPr="000F1520">
        <w:instrText>overview:user provisioning</w:instrText>
      </w:r>
      <w:r>
        <w:instrText xml:space="preserve">" </w:instrText>
      </w:r>
      <w:r w:rsidR="00440E64">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440E64">
        <w:rPr>
          <w:szCs w:val="22"/>
        </w:rPr>
        <w:fldChar w:fldCharType="begin"/>
      </w:r>
      <w:r>
        <w:instrText xml:space="preserve"> XE "Super A</w:instrText>
      </w:r>
      <w:r w:rsidRPr="00E73050">
        <w:instrText>dmin:defined</w:instrText>
      </w:r>
      <w:r>
        <w:instrText xml:space="preserve">" </w:instrText>
      </w:r>
      <w:r w:rsidR="00440E64">
        <w:rPr>
          <w:szCs w:val="22"/>
        </w:rPr>
        <w:fldChar w:fldCharType="end"/>
      </w:r>
      <w:r w:rsidR="00440E64">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440E64">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440E64">
        <w:rPr>
          <w:szCs w:val="22"/>
        </w:rPr>
        <w:fldChar w:fldCharType="begin"/>
      </w:r>
      <w:r>
        <w:instrText xml:space="preserve"> XE "A</w:instrText>
      </w:r>
      <w:r w:rsidRPr="005F5DC3">
        <w:instrText>dmin:defined</w:instrText>
      </w:r>
      <w:r>
        <w:instrText xml:space="preserve">" </w:instrText>
      </w:r>
      <w:r w:rsidR="00440E64">
        <w:rPr>
          <w:szCs w:val="22"/>
        </w:rPr>
        <w:fldChar w:fldCharType="end"/>
      </w:r>
      <w:r w:rsidR="00440E64">
        <w:rPr>
          <w:szCs w:val="22"/>
        </w:rPr>
        <w:fldChar w:fldCharType="begin"/>
      </w:r>
      <w:r>
        <w:instrText xml:space="preserve"> XE "overview:A</w:instrText>
      </w:r>
      <w:r w:rsidRPr="00703446">
        <w:instrText>dmin</w:instrText>
      </w:r>
      <w:r>
        <w:instrText xml:space="preserve">" </w:instrText>
      </w:r>
      <w:r w:rsidR="00440E64">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440E64">
        <w:rPr>
          <w:rStyle w:val="StyleListNumberBoldChar"/>
        </w:rPr>
        <w:fldChar w:fldCharType="begin"/>
      </w:r>
      <w:r>
        <w:instrText xml:space="preserve"> XE "a</w:instrText>
      </w:r>
      <w:r w:rsidRPr="0014393B">
        <w:instrText>udit logging:defined</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0F10E2">
        <w:instrText>overview:audit logging</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DD4AB6">
        <w:instrText>CRF 21</w:instrText>
      </w:r>
      <w:r>
        <w:instrText xml:space="preserve">" </w:instrText>
      </w:r>
      <w:r w:rsidR="00440E64">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440E64">
        <w:fldChar w:fldCharType="begin"/>
      </w:r>
      <w:r>
        <w:instrText xml:space="preserve"> XE "</w:instrText>
      </w:r>
      <w:r w:rsidRPr="00DD4AB6">
        <w:instrText>CLM</w:instrText>
      </w:r>
      <w:r>
        <w:instrText xml:space="preserve">" </w:instrText>
      </w:r>
      <w:r w:rsidR="00440E64">
        <w:fldChar w:fldCharType="end"/>
      </w:r>
      <w:r w:rsidR="00440E64">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440E64">
        <w:fldChar w:fldCharType="end"/>
      </w:r>
    </w:p>
    <w:p w:rsidR="006D66E4" w:rsidRDefault="00440E64"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375815" w:rsidRDefault="00375815"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375815" w:rsidRDefault="00375815"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375815" w:rsidRDefault="00375815"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375815" w:rsidRDefault="00375815"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375815" w:rsidRDefault="00375815"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Common</w:t>
                    </w:r>
                  </w:p>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User</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User</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375815" w:rsidRDefault="00375815"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375815" w:rsidRDefault="00375815"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375815" w:rsidRDefault="00375815" w:rsidP="006D66E4">
                    <w:pPr>
                      <w:autoSpaceDE w:val="0"/>
                      <w:autoSpaceDN w:val="0"/>
                      <w:jc w:val="center"/>
                      <w:rPr>
                        <w:rFonts w:ascii="Tahoma" w:cs="Tahoma"/>
                        <w:color w:val="000000"/>
                        <w:sz w:val="18"/>
                        <w:szCs w:val="18"/>
                      </w:rPr>
                    </w:pP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375815" w:rsidRDefault="00375815" w:rsidP="006D66E4"/>
                </w:txbxContent>
              </v:textbox>
            </v:shape>
            <v:shape id="_x0000_s1165" type="#_x0000_t22" style="position:absolute;left:7362;top:2177;width:1440;height:1657" fillcolor="#9cf">
              <v:textbox style="mso-next-textbox:#_x0000_s1165">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Authorize</w:t>
                    </w:r>
                  </w:p>
                  <w:p w:rsidR="00375815" w:rsidRDefault="00375815"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440E64">
        <w:fldChar w:fldCharType="begin"/>
      </w:r>
      <w:r>
        <w:instrText xml:space="preserve"> XE "</w:instrText>
      </w:r>
      <w:r w:rsidRPr="00DD4AB6">
        <w:instrText>JAAS</w:instrText>
      </w:r>
      <w:r>
        <w:instrText xml:space="preserve">" </w:instrText>
      </w:r>
      <w:r w:rsidR="00440E64">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440E64">
        <w:fldChar w:fldCharType="begin"/>
      </w:r>
      <w:r>
        <w:instrText xml:space="preserve"> XE "</w:instrText>
      </w:r>
      <w:r w:rsidRPr="00DD4AB6">
        <w:instrText>authorization schema</w:instrText>
      </w:r>
      <w:r>
        <w:instrText xml:space="preserve">" </w:instrText>
      </w:r>
      <w:r w:rsidR="00440E64">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440E64">
        <w:fldChar w:fldCharType="begin"/>
      </w:r>
      <w:r>
        <w:instrText xml:space="preserve"> XE "</w:instrText>
      </w:r>
      <w:r w:rsidRPr="00C41BB0">
        <w:instrText>CSM:architecture</w:instrText>
      </w:r>
      <w:r>
        <w:instrText xml:space="preserve">" </w:instrText>
      </w:r>
      <w:r w:rsidR="00440E64">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440E64">
        <w:fldChar w:fldCharType="begin"/>
      </w:r>
      <w:r>
        <w:instrText xml:space="preserve"> REF _Ref238895685 \h </w:instrText>
      </w:r>
      <w:r w:rsidR="00440E64">
        <w:fldChar w:fldCharType="separate"/>
      </w:r>
      <w:r w:rsidR="00EF4B85">
        <w:t xml:space="preserve">Table </w:t>
      </w:r>
      <w:r w:rsidR="00EF4B85">
        <w:rPr>
          <w:noProof/>
        </w:rPr>
        <w:t>1</w:t>
      </w:r>
      <w:r w:rsidR="00EF4B85">
        <w:noBreakHyphen/>
      </w:r>
      <w:r w:rsidR="00EF4B85">
        <w:rPr>
          <w:noProof/>
        </w:rPr>
        <w:t>1</w:t>
      </w:r>
      <w:r w:rsidR="00440E64">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440E64" w:rsidRPr="00985C3C">
        <w:fldChar w:fldCharType="begin"/>
      </w:r>
      <w:r w:rsidRPr="00985C3C">
        <w:instrText xml:space="preserve"> PAGEREF _Ref213644942 \h </w:instrText>
      </w:r>
      <w:r w:rsidR="00440E64" w:rsidRPr="00985C3C">
        <w:fldChar w:fldCharType="separate"/>
      </w:r>
      <w:r w:rsidR="00EF4B85">
        <w:rPr>
          <w:noProof/>
        </w:rPr>
        <w:t>24</w:t>
      </w:r>
      <w:r w:rsidR="00440E64"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440E64">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440E64">
        <w:fldChar w:fldCharType="end"/>
      </w:r>
      <w:r w:rsidR="00440E64">
        <w:fldChar w:fldCharType="begin"/>
      </w:r>
      <w:r>
        <w:instrText xml:space="preserve"> XE "</w:instrText>
      </w:r>
      <w:r w:rsidRPr="00591686">
        <w:instrText>overview:security concepts</w:instrText>
      </w:r>
      <w:r>
        <w:instrText xml:space="preserve">" </w:instrText>
      </w:r>
      <w:r w:rsidR="00440E64">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440E64">
        <w:fldChar w:fldCharType="begin"/>
      </w:r>
      <w:r>
        <w:instrText xml:space="preserve"> XE "protection group" </w:instrText>
      </w:r>
      <w:r w:rsidR="00440E64">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440E64">
        <w:fldChar w:fldCharType="begin"/>
      </w:r>
      <w:r>
        <w:instrText xml:space="preserve"> REF _Ref238893656 \h </w:instrText>
      </w:r>
      <w:r w:rsidR="00440E64">
        <w:fldChar w:fldCharType="separate"/>
      </w:r>
      <w:r w:rsidR="00EF4B85">
        <w:t xml:space="preserve">Table </w:t>
      </w:r>
      <w:r w:rsidR="00EF4B85">
        <w:rPr>
          <w:noProof/>
        </w:rPr>
        <w:t>1</w:t>
      </w:r>
      <w:r w:rsidR="00EF4B85">
        <w:noBreakHyphen/>
      </w:r>
      <w:r w:rsidR="00EF4B85">
        <w:rPr>
          <w:noProof/>
        </w:rPr>
        <w:t>2</w:t>
      </w:r>
      <w:r w:rsidR="00440E64">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440E64">
              <w:fldChar w:fldCharType="begin"/>
            </w:r>
            <w:r>
              <w:instrText xml:space="preserve"> XE "c</w:instrText>
            </w:r>
            <w:r w:rsidRPr="00470F52">
              <w:instrText>redential Provider</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440E64">
              <w:fldChar w:fldCharType="begin"/>
            </w:r>
            <w:r>
              <w:instrText xml:space="preserve"> XE "</w:instrText>
            </w:r>
            <w:r w:rsidRPr="00470F52">
              <w:instrText>JAAS</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440E64">
              <w:fldChar w:fldCharType="begin"/>
            </w:r>
            <w:r>
              <w:instrText xml:space="preserve"> XE "</w:instrText>
            </w:r>
            <w:r w:rsidRPr="00470F52">
              <w:instrText>LDAP</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440E64">
              <w:fldChar w:fldCharType="begin"/>
            </w:r>
            <w:r>
              <w:instrText xml:space="preserve"> XE "</w:instrText>
            </w:r>
            <w:r w:rsidRPr="00470F52">
              <w:instrText>RDBMS</w:instrText>
            </w:r>
            <w:r>
              <w:instrText xml:space="preserve">" </w:instrText>
            </w:r>
            <w:r w:rsidR="00440E64">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440E64">
              <w:fldChar w:fldCharType="begin"/>
            </w:r>
            <w:r>
              <w:instrText xml:space="preserve"> XE "login m</w:instrText>
            </w:r>
            <w:r w:rsidRPr="00470F52">
              <w:instrText>odule</w:instrText>
            </w:r>
            <w:r>
              <w:instrText xml:space="preserve">" </w:instrText>
            </w:r>
            <w:r w:rsidR="00440E64">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440E64">
        <w:fldChar w:fldCharType="begin"/>
      </w:r>
      <w:r>
        <w:instrText xml:space="preserve"> XE "s</w:instrText>
      </w:r>
      <w:r w:rsidRPr="00470F52">
        <w:instrText>ystem requirements</w:instrText>
      </w:r>
      <w:r>
        <w:instrText xml:space="preserve">" </w:instrText>
      </w:r>
      <w:r w:rsidR="00440E64">
        <w:fldChar w:fldCharType="end"/>
      </w:r>
      <w:r w:rsidR="00440E64">
        <w:fldChar w:fldCharType="begin"/>
      </w:r>
      <w:r>
        <w:instrText xml:space="preserve"> XE "</w:instrText>
      </w:r>
      <w:r w:rsidRPr="00DD4AB6">
        <w:instrText>software requirements</w:instrText>
      </w:r>
      <w:r>
        <w:instrText xml:space="preserve">" </w:instrText>
      </w:r>
      <w:r w:rsidR="00440E64">
        <w:fldChar w:fldCharType="end"/>
      </w:r>
      <w:r w:rsidR="00440E64">
        <w:fldChar w:fldCharType="begin"/>
      </w:r>
      <w:r>
        <w:instrText xml:space="preserve"> XE "</w:instrText>
      </w:r>
      <w:r w:rsidRPr="00DD4AB6">
        <w:instrText>minimum requirements</w:instrText>
      </w:r>
      <w:r>
        <w:instrText xml:space="preserve">" </w:instrText>
      </w:r>
      <w:r w:rsidR="00440E64">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440E64">
              <w:fldChar w:fldCharType="begin"/>
            </w:r>
            <w:r>
              <w:instrText xml:space="preserve"> XE "</w:instrText>
            </w:r>
            <w:r w:rsidRPr="00470F52">
              <w:instrText>JDK</w:instrText>
            </w:r>
            <w:r>
              <w:instrText xml:space="preserve">" </w:instrText>
            </w:r>
            <w:r w:rsidR="00440E64">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440E64">
              <w:fldChar w:fldCharType="begin"/>
            </w:r>
            <w:r>
              <w:instrText xml:space="preserve"> XE "</w:instrText>
            </w:r>
            <w:r w:rsidRPr="00470F52">
              <w:instrText>Oracle</w:instrText>
            </w:r>
            <w:r>
              <w:instrText xml:space="preserve">" </w:instrText>
            </w:r>
            <w:r w:rsidR="00440E64">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440E64">
              <w:fldChar w:fldCharType="begin"/>
            </w:r>
            <w:r>
              <w:instrText xml:space="preserve"> XE "</w:instrText>
            </w:r>
            <w:r w:rsidRPr="00470F52">
              <w:instrText>MySQL</w:instrText>
            </w:r>
            <w:r>
              <w:instrText xml:space="preserve">" </w:instrText>
            </w:r>
            <w:r w:rsidR="00440E6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440E64">
              <w:fldChar w:fldCharType="begin"/>
            </w:r>
            <w:r>
              <w:instrText xml:space="preserve"> XE "JBOSS" </w:instrText>
            </w:r>
            <w:r w:rsidR="00440E64">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440E64">
              <w:fldChar w:fldCharType="begin"/>
            </w:r>
            <w:r>
              <w:instrText xml:space="preserve"> XE "</w:instrText>
            </w:r>
            <w:r w:rsidRPr="00470F52">
              <w:instrText>Tomcat</w:instrText>
            </w:r>
            <w:r>
              <w:instrText xml:space="preserve">" </w:instrText>
            </w:r>
            <w:r w:rsidR="00440E6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440E64">
              <w:fldChar w:fldCharType="begin"/>
            </w:r>
            <w:r>
              <w:instrText xml:space="preserve"> XE "</w:instrText>
            </w:r>
            <w:r w:rsidRPr="00470F52">
              <w:instrText>Ant</w:instrText>
            </w:r>
            <w:r>
              <w:instrText xml:space="preserve">" </w:instrText>
            </w:r>
            <w:r w:rsidR="00440E64">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440E64"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440E64"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440E64"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440E64"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440E64"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440E64">
        <w:fldChar w:fldCharType="begin"/>
      </w:r>
      <w:r>
        <w:instrText xml:space="preserve"> XE "API</w:instrText>
      </w:r>
      <w:r w:rsidRPr="002D36D6">
        <w:instrText>:</w:instrText>
      </w:r>
      <w:r>
        <w:instrText xml:space="preserve">integration workflow" </w:instrText>
      </w:r>
      <w:r w:rsidR="00440E64">
        <w:fldChar w:fldCharType="end"/>
      </w:r>
      <w:r w:rsidR="00440E64">
        <w:fldChar w:fldCharType="begin"/>
      </w:r>
      <w:r>
        <w:instrText xml:space="preserve"> XE "</w:instrText>
      </w:r>
      <w:r w:rsidRPr="00F132BB">
        <w:instrText>overview:integration workflow</w:instrText>
      </w:r>
      <w:r>
        <w:instrText xml:space="preserve">" </w:instrText>
      </w:r>
      <w:r w:rsidR="00440E64">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440E64">
        <w:fldChar w:fldCharType="begin"/>
      </w:r>
      <w:r>
        <w:instrText xml:space="preserve"> XE "</w:instrText>
      </w:r>
      <w:r w:rsidRPr="00DD4AB6">
        <w:instrText>LDAP</w:instrText>
      </w:r>
      <w:r>
        <w:instrText xml:space="preserve">" </w:instrText>
      </w:r>
      <w:r w:rsidR="00440E64">
        <w:fldChar w:fldCharType="end"/>
      </w:r>
      <w:r w:rsidR="00440E64">
        <w:fldChar w:fldCharType="begin"/>
      </w:r>
      <w:r>
        <w:instrText xml:space="preserve"> XE "</w:instrText>
      </w:r>
      <w:r w:rsidRPr="00884A5D">
        <w:instrText>authentication:LDAP</w:instrText>
      </w:r>
      <w:r>
        <w:instrText xml:space="preserve">" </w:instrText>
      </w:r>
      <w:r w:rsidR="00440E64">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440E64">
        <w:fldChar w:fldCharType="begin"/>
      </w:r>
      <w:r>
        <w:instrText xml:space="preserve"> XE "authorization:workflow" </w:instrText>
      </w:r>
      <w:r w:rsidR="00440E64">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440E64">
        <w:fldChar w:fldCharType="begin"/>
      </w:r>
      <w:r>
        <w:instrText xml:space="preserve"> PAGEREF _Ref213645540 \h </w:instrText>
      </w:r>
      <w:r w:rsidR="00440E64">
        <w:fldChar w:fldCharType="separate"/>
      </w:r>
      <w:r w:rsidR="00EF4B85">
        <w:rPr>
          <w:noProof/>
        </w:rPr>
        <w:t>29</w:t>
      </w:r>
      <w:r w:rsidR="00440E64">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440E64">
        <w:fldChar w:fldCharType="begin"/>
      </w:r>
      <w:r>
        <w:instrText xml:space="preserve"> XE "</w:instrText>
      </w:r>
      <w:r w:rsidRPr="00157ADC">
        <w:instrText>security:schema administrator</w:instrText>
      </w:r>
      <w:r>
        <w:instrText xml:space="preserve">" </w:instrText>
      </w:r>
      <w:r w:rsidR="00440E64">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440E64">
        <w:fldChar w:fldCharType="begin"/>
      </w:r>
      <w:r>
        <w:instrText xml:space="preserve"> XE "</w:instrText>
      </w:r>
      <w:r w:rsidRPr="00E77546">
        <w:instrText>security:authorization strategy</w:instrText>
      </w:r>
      <w:r>
        <w:instrText xml:space="preserve">" </w:instrText>
      </w:r>
      <w:r w:rsidR="00440E64">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440E64">
        <w:fldChar w:fldCharType="begin"/>
      </w:r>
      <w:r>
        <w:instrText xml:space="preserve"> REF _Ref238892030 \h  \* MERGEFORMAT </w:instrText>
      </w:r>
      <w:r w:rsidR="00440E64">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440E64">
        <w:fldChar w:fldCharType="end"/>
      </w:r>
      <w:r w:rsidR="006D66E4">
        <w:t xml:space="preserve"> on page </w:t>
      </w:r>
      <w:r w:rsidR="00440E64">
        <w:fldChar w:fldCharType="begin"/>
      </w:r>
      <w:r w:rsidR="006D66E4">
        <w:instrText xml:space="preserve"> PAGEREF _Ref214244197 \h </w:instrText>
      </w:r>
      <w:r w:rsidR="00440E64">
        <w:fldChar w:fldCharType="separate"/>
      </w:r>
      <w:r>
        <w:rPr>
          <w:noProof/>
        </w:rPr>
        <w:t>67</w:t>
      </w:r>
      <w:r w:rsidR="00440E64">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440E64">
        <w:fldChar w:fldCharType="begin"/>
      </w:r>
      <w:r>
        <w:instrText xml:space="preserve"> PAGEREF _Ref213645717 \h </w:instrText>
      </w:r>
      <w:r w:rsidR="00440E64">
        <w:fldChar w:fldCharType="separate"/>
      </w:r>
      <w:r w:rsidR="00EF4B85">
        <w:rPr>
          <w:noProof/>
        </w:rPr>
        <w:t>24</w:t>
      </w:r>
      <w:r w:rsidR="00440E64">
        <w:fldChar w:fldCharType="end"/>
      </w:r>
      <w:r>
        <w:t>.</w:t>
      </w:r>
      <w:r w:rsidR="00440E64">
        <w:fldChar w:fldCharType="begin"/>
      </w:r>
      <w:r>
        <w:instrText xml:space="preserve"> XE "audit logging:workflow" </w:instrText>
      </w:r>
      <w:r w:rsidR="00440E64">
        <w:fldChar w:fldCharType="end"/>
      </w:r>
    </w:p>
    <w:p w:rsidR="006D66E4" w:rsidRPr="007469CF" w:rsidRDefault="006D66E4" w:rsidP="006D66E4">
      <w:pPr>
        <w:pStyle w:val="ListNumber"/>
        <w:numPr>
          <w:ilvl w:val="0"/>
          <w:numId w:val="14"/>
        </w:numPr>
      </w:pPr>
      <w:r w:rsidRPr="007469CF">
        <w:t>Input the authorization data using the UPT.</w:t>
      </w:r>
      <w:r w:rsidR="00440E64">
        <w:fldChar w:fldCharType="begin"/>
      </w:r>
      <w:r>
        <w:instrText xml:space="preserve"> XE "</w:instrText>
      </w:r>
      <w:r w:rsidRPr="003D128A">
        <w:instrText>authorization:input data</w:instrText>
      </w:r>
      <w:r>
        <w:instrText xml:space="preserve">" </w:instrText>
      </w:r>
      <w:r w:rsidR="00440E64">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440E64">
        <w:fldChar w:fldCharType="begin"/>
      </w:r>
      <w:r>
        <w:instrText xml:space="preserve"> XE "</w:instrText>
      </w:r>
      <w:r w:rsidRPr="00DD4AB6">
        <w:instrText>integrate application</w:instrText>
      </w:r>
      <w:r>
        <w:instrText xml:space="preserve">" </w:instrText>
      </w:r>
      <w:r w:rsidR="00440E64">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440E64">
        <w:fldChar w:fldCharType="begin"/>
      </w:r>
      <w:r>
        <w:instrText xml:space="preserve"> XE "</w:instrText>
      </w:r>
      <w:r w:rsidRPr="00DD4AB6">
        <w:instrText>test integration</w:instrText>
      </w:r>
      <w:r>
        <w:instrText xml:space="preserve">" </w:instrText>
      </w:r>
      <w:r w:rsidR="00440E64">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440E64">
        <w:fldChar w:fldCharType="begin"/>
      </w:r>
      <w:r>
        <w:instrText xml:space="preserve"> XE "</w:instrText>
      </w:r>
      <w:r w:rsidRPr="00B83EFC">
        <w:instrText>API:services</w:instrText>
      </w:r>
      <w:r>
        <w:instrText xml:space="preserve">" </w:instrText>
      </w:r>
      <w:r w:rsidR="00440E64">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440E64">
        <w:fldChar w:fldCharType="begin"/>
      </w:r>
      <w:r>
        <w:instrText xml:space="preserve"> XE "</w:instrText>
      </w:r>
      <w:r w:rsidRPr="000C7E9B">
        <w:instrText>authentication manager</w:instrText>
      </w:r>
      <w:r>
        <w:instrText xml:space="preserve">" </w:instrText>
      </w:r>
      <w:r w:rsidR="00440E64">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440E64" w:rsidRPr="00947024">
        <w:fldChar w:fldCharType="begin"/>
      </w:r>
      <w:r w:rsidRPr="00947024">
        <w:instrText xml:space="preserve"> PAGEREF _Ref213910696 \h </w:instrText>
      </w:r>
      <w:r w:rsidR="00440E64" w:rsidRPr="00947024">
        <w:fldChar w:fldCharType="separate"/>
      </w:r>
      <w:r w:rsidR="00EF4B85">
        <w:rPr>
          <w:noProof/>
        </w:rPr>
        <w:t>19</w:t>
      </w:r>
      <w:r w:rsidR="00440E64" w:rsidRPr="00947024">
        <w:fldChar w:fldCharType="end"/>
      </w:r>
      <w:r w:rsidRPr="00C154BD">
        <w:t xml:space="preserve"> to learn how to integrate with the AuthorizationManager. This manager also provides an interface where application developers can provision user access rights. </w:t>
      </w:r>
      <w:r w:rsidR="00440E64">
        <w:fldChar w:fldCharType="begin"/>
      </w:r>
      <w:r>
        <w:instrText xml:space="preserve"> XE "</w:instrText>
      </w:r>
      <w:r w:rsidRPr="000C7E9B">
        <w:instrText>authorization manager</w:instrText>
      </w:r>
      <w:r>
        <w:instrText xml:space="preserve">" </w:instrText>
      </w:r>
      <w:r w:rsidR="00440E64">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440E64">
        <w:fldChar w:fldCharType="begin"/>
      </w:r>
      <w:r>
        <w:instrText xml:space="preserve"> XE "</w:instrText>
      </w:r>
      <w:r w:rsidRPr="000C7E9B">
        <w:instrText>integrate authentication service</w:instrText>
      </w:r>
      <w:r>
        <w:instrText xml:space="preserve">" </w:instrText>
      </w:r>
      <w:r w:rsidR="00440E64">
        <w:fldChar w:fldCharType="end"/>
      </w:r>
      <w:r w:rsidR="00440E64">
        <w:fldChar w:fldCharType="begin"/>
      </w:r>
      <w:r>
        <w:instrText xml:space="preserve"> XE "</w:instrText>
      </w:r>
      <w:r w:rsidRPr="00146BB8">
        <w:instrText>authentication service:integration</w:instrText>
      </w:r>
      <w:r>
        <w:instrText xml:space="preserve">" </w:instrText>
      </w:r>
      <w:r w:rsidR="00440E64">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440E64">
        <w:fldChar w:fldCharType="begin"/>
      </w:r>
      <w:r>
        <w:instrText xml:space="preserve"> XE "</w:instrText>
      </w:r>
      <w:r w:rsidRPr="00CD7C3D">
        <w:instrText>authentication manager:import class</w:instrText>
      </w:r>
      <w:r>
        <w:instrText xml:space="preserve">" </w:instrText>
      </w:r>
      <w:r w:rsidR="00440E64">
        <w:fldChar w:fldCharType="end"/>
      </w:r>
      <w:r w:rsidR="00440E64">
        <w:fldChar w:fldCharType="begin"/>
      </w:r>
      <w:r>
        <w:instrText xml:space="preserve"> XE "</w:instrText>
      </w:r>
      <w:r w:rsidRPr="000C7E9B">
        <w:instrText>import authentication manager</w:instrText>
      </w:r>
      <w:r>
        <w:instrText xml:space="preserve">" </w:instrText>
      </w:r>
      <w:r w:rsidR="00440E64">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ED1824">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440E64">
        <w:fldChar w:fldCharType="begin"/>
      </w:r>
      <w:r>
        <w:instrText xml:space="preserve"> XE "</w:instrText>
      </w:r>
      <w:r w:rsidRPr="00F60C3C">
        <w:instrText>authentication manager:using</w:instrText>
      </w:r>
      <w:r>
        <w:instrText xml:space="preserve">" </w:instrText>
      </w:r>
      <w:r w:rsidR="00440E64">
        <w:fldChar w:fldCharType="end"/>
      </w:r>
      <w:r w:rsidR="00440E64">
        <w:fldChar w:fldCharType="begin"/>
      </w:r>
      <w:r>
        <w:instrText xml:space="preserve"> XE "</w:instrText>
      </w:r>
      <w:r w:rsidRPr="000C7E9B">
        <w:instrText>using authentication manager class</w:instrText>
      </w:r>
      <w:r>
        <w:instrText xml:space="preserve">" </w:instrText>
      </w:r>
      <w:r w:rsidR="00440E64">
        <w:fldChar w:fldCharType="end"/>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ED1824">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ED1824">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ED1824">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ED1824">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440E64">
        <w:fldChar w:fldCharType="begin"/>
      </w:r>
      <w:r>
        <w:instrText xml:space="preserve"> XE "</w:instrText>
      </w:r>
      <w:r w:rsidRPr="00A60232">
        <w:instrText>authentication service:installation</w:instrText>
      </w:r>
      <w:r>
        <w:instrText xml:space="preserve">" </w:instrText>
      </w:r>
      <w:r w:rsidR="00440E64">
        <w:fldChar w:fldCharType="end"/>
      </w:r>
      <w:r w:rsidR="00440E64">
        <w:fldChar w:fldCharType="begin"/>
      </w:r>
      <w:r>
        <w:instrText xml:space="preserve"> XE "</w:instrText>
      </w:r>
      <w:r w:rsidRPr="000C7E9B">
        <w:instrText>supported authentication</w:instrText>
      </w:r>
      <w:r>
        <w:instrText xml:space="preserve">" </w:instrText>
      </w:r>
      <w:r w:rsidR="00440E64">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440E64">
        <w:fldChar w:fldCharType="begin"/>
      </w:r>
      <w:r>
        <w:instrText xml:space="preserve"> XE "</w:instrText>
      </w:r>
      <w:r w:rsidRPr="009D06C0">
        <w:instrText>authentication service:JAR placement</w:instrText>
      </w:r>
      <w:r>
        <w:instrText xml:space="preserve">" </w:instrText>
      </w:r>
      <w:r w:rsidR="00440E64">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440E64">
        <w:fldChar w:fldCharType="begin"/>
      </w:r>
      <w:r>
        <w:instrText xml:space="preserve"> XE "</w:instrText>
      </w:r>
      <w:r w:rsidRPr="008D2C77">
        <w:instrText>authentication manager:configure lock-out</w:instrText>
      </w:r>
      <w:r>
        <w:instrText xml:space="preserve">" </w:instrText>
      </w:r>
      <w:r w:rsidR="00440E64">
        <w:fldChar w:fldCharType="end"/>
      </w:r>
      <w:r w:rsidR="00440E64">
        <w:fldChar w:fldCharType="begin"/>
      </w:r>
      <w:r>
        <w:instrText xml:space="preserve"> XE "</w:instrText>
      </w:r>
      <w:r w:rsidRPr="000C7E9B">
        <w:instrText>lock-out</w:instrText>
      </w:r>
      <w:r>
        <w:instrText xml:space="preserve">" </w:instrText>
      </w:r>
      <w:r w:rsidR="00440E64">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440E64">
        <w:fldChar w:fldCharType="begin"/>
      </w:r>
      <w:r>
        <w:instrText xml:space="preserve"> XE "</w:instrText>
      </w:r>
      <w:r w:rsidRPr="000C7E9B">
        <w:instrText>lock-out</w:instrText>
      </w:r>
      <w:r>
        <w:instrText xml:space="preserve">" </w:instrText>
      </w:r>
      <w:r w:rsidR="00440E64">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171128">
        <w:instrText>RDBMS:login module</w:instrText>
      </w:r>
      <w:r>
        <w:instrText xml:space="preserve">" </w:instrText>
      </w:r>
      <w:r w:rsidR="00440E64">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440E64">
        <w:fldChar w:fldCharType="begin"/>
      </w:r>
      <w:r>
        <w:instrText xml:space="preserve"> XE "</w:instrText>
      </w:r>
      <w:r w:rsidRPr="004A4E46">
        <w:instrText>JAAS:RDBMS login module</w:instrText>
      </w:r>
      <w:r>
        <w:instrText xml:space="preserve">" </w:instrText>
      </w:r>
      <w:r w:rsidR="00440E64">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0F7CDE">
        <w:instrText>RDBMS:login module</w:instrText>
      </w:r>
      <w:r>
        <w:instrText xml:space="preserve">" </w:instrText>
      </w:r>
      <w:r w:rsidR="00440E64">
        <w:fldChar w:fldCharType="end"/>
      </w:r>
      <w:r w:rsidR="00440E64">
        <w:fldChar w:fldCharType="begin"/>
      </w:r>
      <w:r>
        <w:instrText xml:space="preserve"> XE "</w:instrText>
      </w:r>
      <w:r w:rsidRPr="00090D08">
        <w:instrText>JBoss:RDBMS login module</w:instrText>
      </w:r>
      <w:r>
        <w:instrText xml:space="preserve">" </w:instrText>
      </w:r>
      <w:r w:rsidR="00440E6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9A6717">
        <w:instrText>RDBMS:encryption</w:instrText>
      </w:r>
      <w:r>
        <w:instrText xml:space="preserve">" </w:instrText>
      </w:r>
      <w:r w:rsidR="00440E64">
        <w:fldChar w:fldCharType="end"/>
      </w:r>
      <w:r w:rsidR="00440E64">
        <w:fldChar w:fldCharType="begin"/>
      </w:r>
      <w:r>
        <w:instrText xml:space="preserve"> XE "</w:instrText>
      </w:r>
      <w:r w:rsidRPr="000C7E9B">
        <w:instrText>encryption in RDBMS</w:instrText>
      </w:r>
      <w:r>
        <w:instrText xml:space="preserve">" </w:instrText>
      </w:r>
      <w:r w:rsidR="00440E64">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440E64">
        <w:fldChar w:fldCharType="begin"/>
      </w:r>
      <w:r>
        <w:instrText xml:space="preserve"> PAGEREF _Ref213654815 \h </w:instrText>
      </w:r>
      <w:r w:rsidR="00440E64">
        <w:fldChar w:fldCharType="separate"/>
      </w:r>
      <w:r w:rsidR="00EF4B85">
        <w:rPr>
          <w:noProof/>
        </w:rPr>
        <w:t>18</w:t>
      </w:r>
      <w:r w:rsidR="00440E64">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440E64">
        <w:fldChar w:fldCharType="begin"/>
      </w:r>
      <w:r>
        <w:instrText xml:space="preserve"> XE "</w:instrText>
      </w:r>
      <w:r w:rsidRPr="000C7E9B">
        <w:instrText>LDAP</w:instrText>
      </w:r>
      <w:r>
        <w:instrText>:</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440E64">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w:instrText>
      </w:r>
      <w:r w:rsidRPr="00932024">
        <w:instrText>JBoss:LDAP login module</w:instrText>
      </w:r>
      <w:r>
        <w:instrText xml:space="preserve">" </w:instrText>
      </w:r>
      <w:r w:rsidR="00440E6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440E64">
        <w:fldChar w:fldCharType="begin"/>
      </w:r>
      <w:r>
        <w:instrText xml:space="preserve"> XE "LDAP:anonymous binds"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"anonymous binds</w:instrText>
      </w:r>
      <w:r w:rsidRPr="00932024">
        <w:instrText>:LDAP login module</w:instrText>
      </w:r>
      <w:r>
        <w:instrText xml:space="preserve">" </w:instrText>
      </w:r>
      <w:r w:rsidR="00440E64">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440E64">
        <w:fldChar w:fldCharType="begin"/>
      </w:r>
      <w:r>
        <w:instrText xml:space="preserve"> PAGEREF _Ref213646936 \h </w:instrText>
      </w:r>
      <w:r w:rsidR="00440E64">
        <w:fldChar w:fldCharType="separate"/>
      </w:r>
      <w:r w:rsidR="00EF4B85">
        <w:rPr>
          <w:noProof/>
        </w:rPr>
        <w:t>24</w:t>
      </w:r>
      <w:r w:rsidR="00440E64">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440E64">
        <w:fldChar w:fldCharType="begin"/>
      </w:r>
      <w:r>
        <w:instrText xml:space="preserve"> XE "</w:instrText>
      </w:r>
      <w:r w:rsidRPr="007F757E">
        <w:instrText>JBoss:authorization service</w:instrText>
      </w:r>
      <w:r>
        <w:instrText xml:space="preserve">" </w:instrText>
      </w:r>
      <w:r w:rsidR="00440E64">
        <w:fldChar w:fldCharType="end"/>
      </w:r>
      <w:r w:rsidR="00440E64">
        <w:fldChar w:fldCharType="begin"/>
      </w:r>
      <w:r>
        <w:instrText xml:space="preserve"> XE "</w:instrText>
      </w:r>
      <w:r w:rsidRPr="00E11A87">
        <w:instrText>authorization service:JBoss</w:instrText>
      </w:r>
      <w:r>
        <w:instrText xml:space="preserve">" </w:instrText>
      </w:r>
      <w:r w:rsidR="00440E64">
        <w:fldChar w:fldCharType="end"/>
      </w:r>
      <w:r w:rsidR="00440E64">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440E64">
        <w:fldChar w:fldCharType="end"/>
      </w:r>
      <w:r w:rsidR="00440E64">
        <w:fldChar w:fldCharType="begin"/>
      </w:r>
      <w:r>
        <w:instrText xml:space="preserve"> XE "authorization</w:instrText>
      </w:r>
      <w:r w:rsidRPr="00146BB8">
        <w:instrText xml:space="preserve"> service:integration</w:instrText>
      </w:r>
      <w:r>
        <w:instrText xml:space="preserve">" </w:instrText>
      </w:r>
      <w:r w:rsidR="00440E64">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440E64">
        <w:fldChar w:fldCharType="begin"/>
      </w:r>
      <w:r>
        <w:instrText xml:space="preserve"> XE "</w:instrText>
      </w:r>
      <w:r w:rsidRPr="007E7109">
        <w:instrText>API:with JBoss</w:instrText>
      </w:r>
      <w:r>
        <w:instrText xml:space="preserve">" </w:instrText>
      </w:r>
      <w:r w:rsidR="00440E64">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440E64">
        <w:fldChar w:fldCharType="begin"/>
      </w:r>
      <w:r>
        <w:instrText xml:space="preserve"> XE "authorization</w:instrText>
      </w:r>
      <w:r w:rsidRPr="00CD7C3D">
        <w:instrText xml:space="preserve"> manager:import class</w:instrText>
      </w:r>
      <w:r>
        <w:instrText xml:space="preserve">" </w:instrText>
      </w:r>
      <w:r w:rsidR="00440E64">
        <w:fldChar w:fldCharType="end"/>
      </w:r>
      <w:r w:rsidR="00440E64">
        <w:fldChar w:fldCharType="begin"/>
      </w:r>
      <w:r>
        <w:instrText xml:space="preserve"> XE "</w:instrText>
      </w:r>
      <w:r w:rsidRPr="000C7E9B">
        <w:instrText>import authorization manager</w:instrText>
      </w:r>
      <w:r>
        <w:instrText xml:space="preserve">" </w:instrText>
      </w:r>
      <w:r w:rsidR="00440E64">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440E64">
        <w:fldChar w:fldCharType="begin"/>
      </w:r>
      <w:r>
        <w:instrText xml:space="preserve"> XE "</w:instrText>
      </w:r>
      <w:r w:rsidRPr="00621545">
        <w:instrText>authorization manager:products and scripts</w:instrText>
      </w:r>
      <w:r>
        <w:instrText xml:space="preserve">" </w:instrText>
      </w:r>
      <w:r w:rsidR="00440E64">
        <w:fldChar w:fldCharType="end"/>
      </w:r>
      <w:r w:rsidR="00440E64">
        <w:fldChar w:fldCharType="begin"/>
      </w:r>
      <w:r>
        <w:instrText xml:space="preserve"> XE "</w:instrText>
      </w:r>
      <w:r w:rsidRPr="000C7E9B">
        <w:instrText>software for authorization</w:instrText>
      </w:r>
      <w:r>
        <w:instrText xml:space="preserve">" </w:instrText>
      </w:r>
      <w:r w:rsidR="00440E6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440E64">
              <w:fldChar w:fldCharType="begin"/>
            </w:r>
            <w:r>
              <w:instrText xml:space="preserve"> XE "</w:instrText>
            </w:r>
            <w:r w:rsidRPr="000C7E9B">
              <w:instrText>scripts for authorization</w:instrText>
            </w:r>
            <w:r>
              <w:instrText xml:space="preserve">" </w:instrText>
            </w:r>
            <w:r w:rsidR="00440E64">
              <w:fldChar w:fldCharType="end"/>
            </w:r>
            <w:r w:rsidR="00440E64">
              <w:fldChar w:fldCharType="begin"/>
            </w:r>
            <w:r>
              <w:instrText xml:space="preserve"> XE "</w:instrText>
            </w:r>
            <w:r w:rsidRPr="00565F47">
              <w:instrText>Hibernate configuration file</w:instrText>
            </w:r>
            <w:r>
              <w:instrText xml:space="preserve">" </w:instrText>
            </w:r>
            <w:r w:rsidR="00440E64">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440E64">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440E64">
        <w:fldChar w:fldCharType="end"/>
      </w:r>
      <w:r w:rsidR="00440E64">
        <w:fldChar w:fldCharType="begin"/>
      </w:r>
      <w:r>
        <w:instrText xml:space="preserve"> XE "authorization</w:instrText>
      </w:r>
      <w:r w:rsidRPr="00796476">
        <w:instrText xml:space="preserve"> service:</w:instrText>
      </w:r>
      <w:r>
        <w:instrText xml:space="preserve">installation" </w:instrText>
      </w:r>
      <w:r w:rsidR="00440E64">
        <w:fldChar w:fldCharType="end"/>
      </w:r>
      <w:r w:rsidR="00440E64">
        <w:fldChar w:fldCharType="begin"/>
      </w:r>
      <w:r>
        <w:instrText xml:space="preserve"> XE "</w:instrText>
      </w:r>
      <w:r w:rsidRPr="000C7E9B">
        <w:instrText>deploy authorization service</w:instrText>
      </w:r>
      <w:r>
        <w:instrText xml:space="preserve">" </w:instrText>
      </w:r>
      <w:r w:rsidR="00440E64">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440E64">
        <w:fldChar w:fldCharType="begin"/>
      </w:r>
      <w:r>
        <w:instrText xml:space="preserve"> XE "</w:instrText>
      </w:r>
      <w:r w:rsidRPr="0085610F">
        <w:instrText>API:authorization JAR placement</w:instrText>
      </w:r>
      <w:r>
        <w:instrText xml:space="preserve">" </w:instrText>
      </w:r>
      <w:r w:rsidR="00440E64">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440E64">
        <w:fldChar w:fldCharType="begin"/>
      </w:r>
      <w:r>
        <w:instrText xml:space="preserve"> XE "configure</w:instrText>
      </w:r>
      <w:r w:rsidRPr="000C7E9B">
        <w:instrText xml:space="preserve"> </w:instrText>
      </w:r>
      <w:r>
        <w:instrText xml:space="preserve">authorization schema" </w:instrText>
      </w:r>
      <w:r w:rsidR="00440E64">
        <w:fldChar w:fldCharType="end"/>
      </w:r>
      <w:r w:rsidR="00440E64">
        <w:fldChar w:fldCharType="begin"/>
      </w:r>
      <w:r>
        <w:instrText xml:space="preserve"> XE "authorization</w:instrText>
      </w:r>
      <w:r w:rsidRPr="00796476">
        <w:instrText xml:space="preserve"> service:</w:instrText>
      </w:r>
      <w:r>
        <w:instrText xml:space="preserve">database" </w:instrText>
      </w:r>
      <w:r w:rsidR="00440E64">
        <w:fldChar w:fldCharType="end"/>
      </w:r>
      <w:r w:rsidR="00440E64">
        <w:fldChar w:fldCharType="begin"/>
      </w:r>
      <w:r>
        <w:instrText xml:space="preserve"> XE "</w:instrText>
      </w:r>
      <w:r w:rsidRPr="000C7E9B">
        <w:instrText xml:space="preserve">deploy authorization </w:instrText>
      </w:r>
      <w:r>
        <w:instrText xml:space="preserve">database" </w:instrText>
      </w:r>
      <w:r w:rsidR="00440E6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440E64">
        <w:fldChar w:fldCharType="begin"/>
      </w:r>
      <w:r>
        <w:instrText xml:space="preserve"> XE "</w:instrText>
      </w:r>
      <w:r w:rsidRPr="000C7E9B">
        <w:instrText>authorization schema</w:instrText>
      </w:r>
      <w:r>
        <w:instrText xml:space="preserve">:use existing" </w:instrText>
      </w:r>
      <w:r w:rsidR="00440E64">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440E64">
        <w:fldChar w:fldCharType="begin"/>
      </w:r>
      <w:r>
        <w:instrText xml:space="preserve"> XE "</w:instrText>
      </w:r>
      <w:r w:rsidRPr="000C7E9B">
        <w:instrText>create authorization database</w:instrText>
      </w:r>
      <w:r>
        <w:instrText xml:space="preserve">" </w:instrText>
      </w:r>
      <w:r w:rsidR="00440E64">
        <w:fldChar w:fldCharType="end"/>
      </w:r>
      <w:r w:rsidR="00440E64">
        <w:fldChar w:fldCharType="begin"/>
      </w:r>
      <w:r>
        <w:instrText xml:space="preserve"> XE "</w:instrText>
      </w:r>
      <w:r w:rsidRPr="009E4846">
        <w:instrText>database:create authorization schema</w:instrText>
      </w:r>
      <w:r>
        <w:instrText xml:space="preserve">" </w:instrText>
      </w:r>
      <w:r w:rsidR="00440E64">
        <w:fldChar w:fldCharType="end"/>
      </w:r>
      <w:r w:rsidR="00440E64">
        <w:fldChar w:fldCharType="begin"/>
      </w:r>
      <w:r>
        <w:instrText xml:space="preserve"> XE "</w:instrText>
      </w:r>
      <w:r w:rsidRPr="000C7E9B">
        <w:instrText>authorization schema</w:instrText>
      </w:r>
      <w:r>
        <w:instrText xml:space="preserve">:create" </w:instrText>
      </w:r>
      <w:r w:rsidR="00440E64">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440E64">
        <w:fldChar w:fldCharType="begin"/>
      </w:r>
      <w:r>
        <w:instrText xml:space="preserve"> XE "configure</w:instrText>
      </w:r>
      <w:r w:rsidRPr="000C7E9B">
        <w:instrText xml:space="preserve"> </w:instrText>
      </w:r>
      <w:r>
        <w:instrText xml:space="preserve">authorization datasource" </w:instrText>
      </w:r>
      <w:r w:rsidR="00440E64">
        <w:fldChar w:fldCharType="end"/>
      </w:r>
      <w:r w:rsidR="00440E64">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440E64">
        <w:fldChar w:fldCharType="end"/>
      </w:r>
      <w:r w:rsidR="00440E64">
        <w:fldChar w:fldCharType="begin"/>
      </w:r>
      <w:r>
        <w:instrText xml:space="preserve"> XE "</w:instrText>
      </w:r>
      <w:r w:rsidRPr="000C7E9B">
        <w:instrText xml:space="preserve">deploy authorization </w:instrText>
      </w:r>
      <w:r>
        <w:instrText xml:space="preserve">datasource" </w:instrText>
      </w:r>
      <w:r w:rsidR="00440E64">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440E64">
        <w:fldChar w:fldCharType="begin"/>
      </w:r>
      <w:r>
        <w:instrText xml:space="preserve"> XE "</w:instrText>
      </w:r>
      <w:r w:rsidRPr="00B767A4">
        <w:instrText>audit logging:overview</w:instrText>
      </w:r>
      <w:r>
        <w:instrText xml:space="preserve">" </w:instrText>
      </w:r>
      <w:r w:rsidR="00440E64">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440E64">
        <w:fldChar w:fldCharType="begin"/>
      </w:r>
      <w:r>
        <w:instrText xml:space="preserve"> XE "</w:instrText>
      </w:r>
      <w:r w:rsidRPr="005775F3">
        <w:instrText>audit logging:configuration</w:instrText>
      </w:r>
      <w:r>
        <w:instrText xml:space="preserve">" </w:instrText>
      </w:r>
      <w:r w:rsidR="00440E64">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440E64">
        <w:fldChar w:fldCharType="begin"/>
      </w:r>
      <w:r>
        <w:instrText xml:space="preserve"> XE "</w:instrText>
      </w:r>
      <w:r w:rsidRPr="00495FE7">
        <w:instrText>audit logging:JAR file placement</w:instrText>
      </w:r>
      <w:r>
        <w:instrText xml:space="preserve">" </w:instrText>
      </w:r>
      <w:r w:rsidR="00440E64">
        <w:fldChar w:fldCharType="end"/>
      </w:r>
      <w:r w:rsidR="00440E64">
        <w:fldChar w:fldCharType="begin"/>
      </w:r>
      <w:r>
        <w:instrText xml:space="preserve"> XE "</w:instrText>
      </w:r>
      <w:r w:rsidRPr="00F3212B">
        <w:instrText>audit logging:JBoss</w:instrText>
      </w:r>
      <w:r>
        <w:instrText xml:space="preserve">" </w:instrText>
      </w:r>
      <w:r w:rsidR="00440E64">
        <w:fldChar w:fldCharType="end"/>
      </w:r>
      <w:r w:rsidR="00440E64">
        <w:fldChar w:fldCharType="begin"/>
      </w:r>
      <w:r>
        <w:instrText xml:space="preserve"> XE "</w:instrText>
      </w:r>
      <w:r w:rsidRPr="008D6FB8">
        <w:instrText>JBoss:audit logging</w:instrText>
      </w:r>
      <w:r>
        <w:instrText xml:space="preserve">" </w:instrText>
      </w:r>
      <w:r w:rsidR="00440E64">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440E64">
        <w:fldChar w:fldCharType="begin"/>
      </w:r>
      <w:r>
        <w:instrText xml:space="preserve"> XE "</w:instrText>
      </w:r>
      <w:r w:rsidRPr="00DC0A5C">
        <w:instrText>API:integrating with CLM</w:instrText>
      </w:r>
      <w:r>
        <w:instrText xml:space="preserve">" </w:instrText>
      </w:r>
      <w:r w:rsidR="00440E64">
        <w:fldChar w:fldCharType="end"/>
      </w:r>
      <w:r w:rsidR="00440E64">
        <w:fldChar w:fldCharType="begin"/>
      </w:r>
      <w:r>
        <w:instrText xml:space="preserve"> XE "</w:instrText>
      </w:r>
      <w:r w:rsidRPr="000C7E9B">
        <w:instrText>integrating CSM with CLM</w:instrText>
      </w:r>
      <w:r>
        <w:instrText xml:space="preserve">" </w:instrText>
      </w:r>
      <w:r w:rsidR="00440E64">
        <w:fldChar w:fldCharType="end"/>
      </w:r>
      <w:r w:rsidR="00440E64">
        <w:fldChar w:fldCharType="begin"/>
      </w:r>
      <w:r>
        <w:instrText xml:space="preserve"> XE "</w:instrText>
      </w:r>
      <w:r w:rsidRPr="006F009D">
        <w:instrText>audit logging:CLM &amp; CSM APIs</w:instrText>
      </w:r>
      <w:r>
        <w:instrText xml:space="preserve">" </w:instrText>
      </w:r>
      <w:r w:rsidR="00440E64">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440E64">
        <w:fldChar w:fldCharType="begin"/>
      </w:r>
      <w:r>
        <w:instrText xml:space="preserve"> XE "</w:instrText>
      </w:r>
      <w:r w:rsidRPr="002424E1">
        <w:instrText>audit logging:event logging</w:instrText>
      </w:r>
      <w:r>
        <w:instrText xml:space="preserve">" </w:instrText>
      </w:r>
      <w:r w:rsidR="00440E64">
        <w:fldChar w:fldCharType="end"/>
      </w:r>
      <w:r w:rsidR="00440E64">
        <w:fldChar w:fldCharType="begin"/>
      </w:r>
      <w:r>
        <w:instrText xml:space="preserve"> XE "</w:instrText>
      </w:r>
      <w:r w:rsidRPr="000C7E9B">
        <w:instrText>event logging</w:instrText>
      </w:r>
      <w:r>
        <w:instrText xml:space="preserve">" </w:instrText>
      </w:r>
      <w:r w:rsidR="00440E64">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440E64">
        <w:fldChar w:fldCharType="begin"/>
      </w:r>
      <w:r>
        <w:instrText xml:space="preserve"> XE "</w:instrText>
      </w:r>
      <w:r w:rsidRPr="009F4B1A">
        <w:instrText>authorization service:event logging</w:instrText>
      </w:r>
      <w:r>
        <w:instrText xml:space="preserve">" </w:instrText>
      </w:r>
      <w:r w:rsidR="00440E64">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440E64">
        <w:fldChar w:fldCharType="begin"/>
      </w:r>
      <w:r>
        <w:instrText xml:space="preserve"> XE "</w:instrText>
      </w:r>
      <w:r w:rsidRPr="00F857C7">
        <w:instrText>UPT:event logging</w:instrText>
      </w:r>
      <w:r>
        <w:instrText xml:space="preserve">" </w:instrText>
      </w:r>
      <w:r w:rsidR="00440E64">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440E64">
        <w:fldChar w:fldCharType="begin"/>
      </w:r>
      <w:r>
        <w:instrText xml:space="preserve"> XE "</w:instrText>
      </w:r>
      <w:r w:rsidRPr="002E598D">
        <w:instrText>JBoss:event logging</w:instrText>
      </w:r>
      <w:r>
        <w:instrText xml:space="preserve">" </w:instrText>
      </w:r>
      <w:r w:rsidR="00440E64">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440E64">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440E64">
        <w:fldChar w:fldCharType="end"/>
      </w:r>
      <w:r w:rsidR="00440E64">
        <w:fldChar w:fldCharType="begin"/>
      </w:r>
      <w:r>
        <w:instrText xml:space="preserve"> XE "object state</w:instrText>
      </w:r>
      <w:r w:rsidRPr="000C7E9B">
        <w:instrText xml:space="preserve"> logging</w:instrText>
      </w:r>
      <w:r>
        <w:instrText xml:space="preserve">" </w:instrText>
      </w:r>
      <w:r w:rsidR="00440E64">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440E64">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440E64">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440E64">
        <w:fldChar w:fldCharType="begin"/>
      </w:r>
      <w:r>
        <w:instrText xml:space="preserve"> XE "</w:instrText>
      </w:r>
      <w:r w:rsidRPr="00D54967">
        <w:instrText>audit logging:user information</w:instrText>
      </w:r>
      <w:r>
        <w:instrText xml:space="preserve">" </w:instrText>
      </w:r>
      <w:r w:rsidR="00440E64">
        <w:fldChar w:fldCharType="end"/>
      </w:r>
      <w:r w:rsidR="00440E64">
        <w:fldChar w:fldCharType="begin"/>
      </w:r>
      <w:r>
        <w:instrText xml:space="preserve"> XE "</w:instrText>
      </w:r>
      <w:r w:rsidRPr="000C7E9B">
        <w:instrText>logging user information</w:instrText>
      </w:r>
      <w:r>
        <w:instrText xml:space="preserve">" </w:instrText>
      </w:r>
      <w:r w:rsidR="00440E64">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440E64">
        <w:fldChar w:fldCharType="begin"/>
      </w:r>
      <w:r>
        <w:instrText xml:space="preserve"> XE "</w:instrText>
      </w:r>
      <w:r w:rsidRPr="00393194">
        <w:instrText>audit logging:common logging database</w:instrText>
      </w:r>
      <w:r>
        <w:instrText xml:space="preserve">" </w:instrText>
      </w:r>
      <w:r w:rsidR="00440E64">
        <w:fldChar w:fldCharType="end"/>
      </w:r>
      <w:r w:rsidR="00440E64">
        <w:fldChar w:fldCharType="begin"/>
      </w:r>
      <w:r>
        <w:instrText xml:space="preserve"> XE "</w:instrText>
      </w:r>
      <w:r w:rsidRPr="000C7E9B">
        <w:instrText>log locator</w:instrText>
      </w:r>
      <w:r>
        <w:instrText xml:space="preserve">" </w:instrText>
      </w:r>
      <w:r w:rsidR="00440E64">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440E64">
        <w:fldChar w:fldCharType="begin"/>
      </w:r>
      <w:r>
        <w:instrText xml:space="preserve"> XE "</w:instrText>
      </w:r>
      <w:r w:rsidRPr="000C7E9B">
        <w:instrText>JDBC Appender</w:instrText>
      </w:r>
      <w:r>
        <w:instrText xml:space="preserve">" </w:instrText>
      </w:r>
      <w:r w:rsidR="00440E64">
        <w:fldChar w:fldCharType="end"/>
      </w:r>
      <w:r w:rsidR="00440E64">
        <w:fldChar w:fldCharType="begin"/>
      </w:r>
      <w:r>
        <w:instrText xml:space="preserve"> XE "</w:instrText>
      </w:r>
      <w:r w:rsidRPr="005B0A61">
        <w:instrText>audit logging:JDBC Appender</w:instrText>
      </w:r>
      <w:r>
        <w:instrText xml:space="preserve">" </w:instrText>
      </w:r>
      <w:r w:rsidR="00440E64">
        <w:fldChar w:fldCharType="end"/>
      </w:r>
      <w:r w:rsidR="00440E64">
        <w:fldChar w:fldCharType="begin"/>
      </w:r>
      <w:r>
        <w:instrText xml:space="preserve"> XE "</w:instrText>
      </w:r>
      <w:r w:rsidRPr="000C7E9B">
        <w:instrText>browsing logs</w:instrText>
      </w:r>
      <w:r>
        <w:instrText xml:space="preserve">" </w:instrText>
      </w:r>
      <w:r w:rsidR="00440E64">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440E64">
        <w:fldChar w:fldCharType="begin"/>
      </w:r>
      <w:r>
        <w:instrText xml:space="preserve"> XE "</w:instrText>
      </w:r>
      <w:r w:rsidRPr="0051514F">
        <w:instrText>audit logging:deploying</w:instrText>
      </w:r>
      <w:r>
        <w:instrText xml:space="preserve">" </w:instrText>
      </w:r>
      <w:r w:rsidR="00440E64">
        <w:fldChar w:fldCharType="end"/>
      </w:r>
      <w:r w:rsidR="00440E64">
        <w:fldChar w:fldCharType="begin"/>
      </w:r>
      <w:r>
        <w:instrText xml:space="preserve"> XE "</w:instrText>
      </w:r>
      <w:r w:rsidRPr="000C7E9B">
        <w:instrText>deploying audit logging</w:instrText>
      </w:r>
      <w:r>
        <w:instrText xml:space="preserve">" </w:instrText>
      </w:r>
      <w:r w:rsidR="00440E64">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440E64">
        <w:fldChar w:fldCharType="begin"/>
      </w:r>
      <w:r>
        <w:instrText xml:space="preserve"> XE "</w:instrText>
      </w:r>
      <w:r w:rsidRPr="0039766A">
        <w:instrText>database:create for logging</w:instrText>
      </w:r>
      <w:r>
        <w:instrText xml:space="preserve">" </w:instrText>
      </w:r>
      <w:r w:rsidR="00440E64">
        <w:fldChar w:fldCharType="end"/>
      </w:r>
      <w:r w:rsidR="00440E64">
        <w:fldChar w:fldCharType="begin"/>
      </w:r>
      <w:r>
        <w:instrText xml:space="preserve"> XE "</w:instrText>
      </w:r>
      <w:r w:rsidRPr="000C7E9B">
        <w:instrText>create logging database</w:instrText>
      </w:r>
      <w:r>
        <w:instrText xml:space="preserve">" </w:instrText>
      </w:r>
      <w:r w:rsidR="00440E64">
        <w:fldChar w:fldCharType="end"/>
      </w:r>
      <w:r w:rsidR="00440E64">
        <w:fldChar w:fldCharType="begin"/>
      </w:r>
      <w:r>
        <w:instrText xml:space="preserve"> XE "</w:instrText>
      </w:r>
      <w:r w:rsidRPr="008E4F8D">
        <w:instrText>audit logging:create database</w:instrText>
      </w:r>
      <w:r>
        <w:instrText xml:space="preserve">" </w:instrText>
      </w:r>
      <w:r w:rsidR="00440E64">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440E64">
        <w:fldChar w:fldCharType="begin"/>
      </w:r>
      <w:r>
        <w:instrText xml:space="preserve"> XE "</w:instrText>
      </w:r>
      <w:r w:rsidRPr="00A070F1">
        <w:instrText>JBoss:</w:instrText>
      </w:r>
      <w:r>
        <w:instrText xml:space="preserve">configure log file" </w:instrText>
      </w:r>
      <w:r w:rsidR="00440E64">
        <w:fldChar w:fldCharType="end"/>
      </w:r>
      <w:r w:rsidR="00440E64">
        <w:fldChar w:fldCharType="begin"/>
      </w:r>
      <w:r>
        <w:instrText xml:space="preserve"> XE "</w:instrText>
      </w:r>
      <w:r w:rsidRPr="000C7E9B">
        <w:instrText>configure log file</w:instrText>
      </w:r>
      <w:r>
        <w:instrText xml:space="preserve">" </w:instrText>
      </w:r>
      <w:r w:rsidR="00440E64">
        <w:fldChar w:fldCharType="end"/>
      </w:r>
      <w:r w:rsidR="00440E64">
        <w:fldChar w:fldCharType="begin"/>
      </w:r>
      <w:r>
        <w:instrText xml:space="preserve"> XE "</w:instrText>
      </w:r>
      <w:r w:rsidRPr="001014C6">
        <w:instrText>audit logging:configure log file</w:instrText>
      </w:r>
      <w:r>
        <w:instrText xml:space="preserve">" </w:instrText>
      </w:r>
      <w:r w:rsidR="00440E64">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440E64">
        <w:fldChar w:fldCharType="begin"/>
      </w:r>
      <w:r>
        <w:instrText xml:space="preserve"> PAGEREF _Ref213668234 \h </w:instrText>
      </w:r>
      <w:r w:rsidR="00440E64">
        <w:fldChar w:fldCharType="separate"/>
      </w:r>
      <w:r w:rsidR="00EF4B85">
        <w:rPr>
          <w:noProof/>
        </w:rPr>
        <w:t>25</w:t>
      </w:r>
      <w:r w:rsidR="00440E64">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440E64">
        <w:fldChar w:fldCharType="begin"/>
      </w:r>
      <w:r>
        <w:instrText xml:space="preserve"> XE "view logs " </w:instrText>
      </w:r>
      <w:r w:rsidR="00440E64">
        <w:fldChar w:fldCharType="end"/>
      </w:r>
      <w:r w:rsidR="00440E64">
        <w:fldChar w:fldCharType="begin"/>
      </w:r>
      <w:r>
        <w:instrText xml:space="preserve"> XE "</w:instrText>
      </w:r>
      <w:r w:rsidRPr="008E4F8D">
        <w:instrText>audit logging:</w:instrText>
      </w:r>
      <w:r>
        <w:instrText xml:space="preserve">view logs" </w:instrText>
      </w:r>
      <w:r w:rsidR="00440E64">
        <w:fldChar w:fldCharType="end"/>
      </w:r>
      <w:r w:rsidR="00440E64">
        <w:fldChar w:fldCharType="begin"/>
      </w:r>
      <w:r>
        <w:instrText xml:space="preserve"> XE "</w:instrText>
      </w:r>
      <w:r w:rsidRPr="000C7E9B">
        <w:instrText>log locater</w:instrText>
      </w:r>
      <w:r>
        <w:instrText xml:space="preserve">" </w:instrText>
      </w:r>
      <w:r w:rsidR="00440E64">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440E64">
        <w:fldChar w:fldCharType="begin"/>
      </w:r>
      <w:r>
        <w:instrText xml:space="preserve"> XE "</w:instrText>
      </w:r>
      <w:r w:rsidRPr="000C7E9B">
        <w:instrText>UPT</w:instrText>
      </w:r>
      <w:r>
        <w:instrText>:</w:instrText>
      </w:r>
      <w:r w:rsidRPr="000C7E9B">
        <w:instrText>overview</w:instrText>
      </w:r>
      <w:r>
        <w:instrText xml:space="preserve">" </w:instrText>
      </w:r>
      <w:r w:rsidR="00440E64">
        <w:fldChar w:fldCharType="end"/>
      </w:r>
      <w:r w:rsidR="00440E64">
        <w:fldChar w:fldCharType="begin"/>
      </w:r>
      <w:r>
        <w:instrText xml:space="preserve"> XE "</w:instrText>
      </w:r>
      <w:r w:rsidRPr="008D3208">
        <w:instrText>overview:UPT</w:instrText>
      </w:r>
      <w:r>
        <w:instrText xml:space="preserve">" </w:instrText>
      </w:r>
      <w:r w:rsidR="00440E64">
        <w:fldChar w:fldCharType="end"/>
      </w:r>
      <w:r w:rsidR="00440E64">
        <w:fldChar w:fldCharType="begin"/>
      </w:r>
      <w:r>
        <w:instrText xml:space="preserve"> XE "</w:instrText>
      </w:r>
      <w:r w:rsidRPr="000C7E9B">
        <w:instrText>provisioning tool</w:instrText>
      </w:r>
      <w:r>
        <w:instrText xml:space="preserve">" </w:instrText>
      </w:r>
      <w:r w:rsidR="00440E64">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440E64">
        <w:fldChar w:fldCharType="begin"/>
      </w:r>
      <w:r>
        <w:instrText xml:space="preserve"> XE "</w:instrText>
      </w:r>
      <w:r w:rsidRPr="00EF7589">
        <w:instrText>UPT:workflow</w:instrText>
      </w:r>
      <w:r>
        <w:instrText xml:space="preserve">" </w:instrText>
      </w:r>
      <w:r w:rsidR="00440E64">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440E64">
        <w:fldChar w:fldCharType="begin"/>
      </w:r>
      <w:r>
        <w:instrText xml:space="preserve"> PAGEREF _Ref213724539 \h </w:instrText>
      </w:r>
      <w:r w:rsidR="00440E64">
        <w:fldChar w:fldCharType="separate"/>
      </w:r>
      <w:r w:rsidR="00EF4B85">
        <w:rPr>
          <w:noProof/>
        </w:rPr>
        <w:t>40</w:t>
      </w:r>
      <w:r w:rsidR="00440E64">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440E64">
        <w:fldChar w:fldCharType="begin"/>
      </w:r>
      <w:r>
        <w:instrText xml:space="preserve"> PAGEREF _Ref213724622 \h </w:instrText>
      </w:r>
      <w:r w:rsidR="00440E64">
        <w:fldChar w:fldCharType="separate"/>
      </w:r>
      <w:r w:rsidR="00EF4B85">
        <w:rPr>
          <w:noProof/>
        </w:rPr>
        <w:t>48</w:t>
      </w:r>
      <w:r w:rsidR="00440E64">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440E64">
        <w:fldChar w:fldCharType="begin"/>
      </w:r>
      <w:r>
        <w:instrText xml:space="preserve"> XE "</w:instrText>
      </w:r>
      <w:r w:rsidRPr="00774A99">
        <w:instrText>UPT:login</w:instrText>
      </w:r>
      <w:r>
        <w:instrText xml:space="preserve">" </w:instrText>
      </w:r>
      <w:r w:rsidR="00440E64">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440E64">
        <w:fldChar w:fldCharType="begin"/>
      </w:r>
      <w:r>
        <w:instrText xml:space="preserve"> REF _Ref238892166 \h </w:instrText>
      </w:r>
      <w:r w:rsidR="00440E64">
        <w:fldChar w:fldCharType="separate"/>
      </w:r>
      <w:r w:rsidR="00EF4B85">
        <w:t xml:space="preserve">Figure </w:t>
      </w:r>
      <w:r w:rsidR="00EF4B85">
        <w:rPr>
          <w:noProof/>
        </w:rPr>
        <w:t>3</w:t>
      </w:r>
      <w:r w:rsidR="00EF4B85">
        <w:t>-</w:t>
      </w:r>
      <w:r w:rsidR="00EF4B85">
        <w:rPr>
          <w:noProof/>
        </w:rPr>
        <w:t>1</w:t>
      </w:r>
      <w:r w:rsidR="00440E64">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440E64">
        <w:fldChar w:fldCharType="begin"/>
      </w:r>
      <w:r>
        <w:instrText xml:space="preserve"> REF _Ref213725009 \h </w:instrText>
      </w:r>
      <w:r w:rsidR="00440E64">
        <w:fldChar w:fldCharType="separate"/>
      </w:r>
      <w:r w:rsidR="00EF4B85">
        <w:t xml:space="preserve">Figure </w:t>
      </w:r>
      <w:r w:rsidR="00EF4B85">
        <w:rPr>
          <w:noProof/>
        </w:rPr>
        <w:t>3</w:t>
      </w:r>
      <w:r w:rsidR="00EF4B85">
        <w:t>-</w:t>
      </w:r>
      <w:r w:rsidR="00EF4B85">
        <w:rPr>
          <w:noProof/>
        </w:rPr>
        <w:t>2</w:t>
      </w:r>
      <w:r w:rsidR="00440E64">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970767"/>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440E64">
        <w:fldChar w:fldCharType="begin"/>
      </w:r>
      <w:r>
        <w:instrText xml:space="preserve"> XE "</w:instrText>
      </w:r>
      <w:r w:rsidRPr="00877DF7">
        <w:instrText>UPT:backwards compatibility</w:instrText>
      </w:r>
      <w:r>
        <w:instrText xml:space="preserve">" </w:instrText>
      </w:r>
      <w:r w:rsidR="00440E64">
        <w:fldChar w:fldCharType="end"/>
      </w:r>
      <w:r w:rsidR="00440E64">
        <w:fldChar w:fldCharType="begin"/>
      </w:r>
      <w:r>
        <w:instrText xml:space="preserve"> XE "</w:instrText>
      </w:r>
      <w:r w:rsidRPr="006366FC">
        <w:instrText>backwards compatibility</w:instrText>
      </w:r>
      <w:r>
        <w:instrText xml:space="preserve">" </w:instrText>
      </w:r>
      <w:r w:rsidR="00440E64">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440E64">
        <w:fldChar w:fldCharType="begin"/>
      </w:r>
      <w:r>
        <w:instrText xml:space="preserve"> XE "</w:instrText>
      </w:r>
      <w:r w:rsidRPr="00486FA1">
        <w:instrText>UPT:login and forwarding</w:instrText>
      </w:r>
      <w:r>
        <w:instrText xml:space="preserve">" </w:instrText>
      </w:r>
      <w:r w:rsidR="00440E64">
        <w:fldChar w:fldCharType="end"/>
      </w:r>
      <w:r w:rsidR="00440E64">
        <w:fldChar w:fldCharType="begin"/>
      </w:r>
      <w:r>
        <w:instrText xml:space="preserve"> XE "</w:instrText>
      </w:r>
      <w:r w:rsidRPr="00D2537A">
        <w:instrText>UPT:compatibility</w:instrText>
      </w:r>
      <w:r>
        <w:instrText xml:space="preserve">" </w:instrText>
      </w:r>
      <w:r w:rsidR="00440E64">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440E64">
        <w:fldChar w:fldCharType="begin"/>
      </w:r>
      <w:r>
        <w:instrText xml:space="preserve"> XE "</w:instrText>
      </w:r>
      <w:r w:rsidRPr="00810FD8">
        <w:instrText>UPT:basic functions</w:instrText>
      </w:r>
      <w:r>
        <w:instrText xml:space="preserve">" </w:instrText>
      </w:r>
      <w:r w:rsidR="00440E64">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440E64">
        <w:fldChar w:fldCharType="begin"/>
      </w:r>
      <w:r>
        <w:instrText xml:space="preserve"> XE "</w:instrText>
      </w:r>
      <w:r w:rsidRPr="000C7E9B">
        <w:instrText>create provisioning element</w:instrText>
      </w:r>
      <w:r>
        <w:instrText xml:space="preserve">" </w:instrText>
      </w:r>
      <w:r w:rsidR="00440E64">
        <w:fldChar w:fldCharType="end"/>
      </w:r>
      <w:r w:rsidR="00440E64">
        <w:fldChar w:fldCharType="begin"/>
      </w:r>
      <w:r>
        <w:instrText xml:space="preserve"> XE “</w:instrText>
      </w:r>
      <w:r w:rsidRPr="00F62D05">
        <w:instrText>create element</w:instrText>
      </w:r>
      <w:r>
        <w:instrText xml:space="preserve">" </w:instrText>
      </w:r>
      <w:r w:rsidR="00440E64">
        <w:fldChar w:fldCharType="end"/>
      </w:r>
      <w:r w:rsidR="00440E64">
        <w:fldChar w:fldCharType="begin"/>
      </w:r>
      <w:r>
        <w:instrText xml:space="preserve"> XE "</w:instrText>
      </w:r>
      <w:r w:rsidRPr="007B1D66">
        <w:instrText>UPT:create element</w:instrText>
      </w:r>
      <w:r>
        <w:instrText xml:space="preserve">" </w:instrText>
      </w:r>
      <w:r w:rsidR="00440E64">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440E64">
        <w:fldChar w:fldCharType="begin"/>
      </w:r>
      <w:r>
        <w:instrText xml:space="preserve"> REF _Ref213725369 \h </w:instrText>
      </w:r>
      <w:r w:rsidR="00440E64">
        <w:fldChar w:fldCharType="separate"/>
      </w:r>
      <w:r w:rsidR="00EF4B85">
        <w:t xml:space="preserve">Figure </w:t>
      </w:r>
      <w:r w:rsidR="00EF4B85">
        <w:rPr>
          <w:noProof/>
        </w:rPr>
        <w:t>3</w:t>
      </w:r>
      <w:r w:rsidR="00EF4B85">
        <w:t>-</w:t>
      </w:r>
      <w:r w:rsidR="00EF4B85">
        <w:rPr>
          <w:noProof/>
        </w:rPr>
        <w:t>3</w:t>
      </w:r>
      <w:r w:rsidR="00440E64">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440E64">
        <w:fldChar w:fldCharType="begin"/>
      </w:r>
      <w:r>
        <w:instrText xml:space="preserve"> REF _Ref213725464 \h </w:instrText>
      </w:r>
      <w:r w:rsidR="00440E64">
        <w:fldChar w:fldCharType="separate"/>
      </w:r>
      <w:r w:rsidR="00EF4B85">
        <w:t xml:space="preserve">Figure </w:t>
      </w:r>
      <w:r w:rsidR="00EF4B85">
        <w:rPr>
          <w:noProof/>
        </w:rPr>
        <w:t>3</w:t>
      </w:r>
      <w:r w:rsidR="00EF4B85">
        <w:t>-</w:t>
      </w:r>
      <w:r w:rsidR="00EF4B85">
        <w:rPr>
          <w:noProof/>
        </w:rPr>
        <w:t>4</w:t>
      </w:r>
      <w:r w:rsidR="00440E64">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440E64">
        <w:fldChar w:fldCharType="begin"/>
      </w:r>
      <w:r>
        <w:instrText xml:space="preserve"> PAGEREF _Ref213725886 \h </w:instrText>
      </w:r>
      <w:r w:rsidR="00440E64">
        <w:fldChar w:fldCharType="separate"/>
      </w:r>
      <w:r w:rsidR="00EF4B85">
        <w:rPr>
          <w:noProof/>
        </w:rPr>
        <w:t>48</w:t>
      </w:r>
      <w:r w:rsidR="00440E64">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440E64">
        <w:fldChar w:fldCharType="begin"/>
      </w:r>
      <w:r>
        <w:instrText xml:space="preserve"> XE "</w:instrText>
      </w:r>
      <w:r w:rsidRPr="00FA7333">
        <w:instrText>UPT:sample error messages</w:instrText>
      </w:r>
      <w:r>
        <w:instrText xml:space="preserve">" </w:instrText>
      </w:r>
      <w:r w:rsidR="00440E64">
        <w:fldChar w:fldCharType="end"/>
      </w:r>
      <w:r w:rsidR="00440E64">
        <w:fldChar w:fldCharType="begin"/>
      </w:r>
      <w:r>
        <w:instrText xml:space="preserve"> XE "</w:instrText>
      </w:r>
      <w:r w:rsidRPr="000C7E9B">
        <w:instrText>sample error messages</w:instrText>
      </w:r>
      <w:r>
        <w:instrText xml:space="preserve">" </w:instrText>
      </w:r>
      <w:r w:rsidR="00440E64">
        <w:fldChar w:fldCharType="end"/>
      </w:r>
    </w:p>
    <w:p w:rsidR="006D66E4" w:rsidRDefault="00440E64"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440E64"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440E64">
        <w:fldChar w:fldCharType="begin"/>
      </w:r>
      <w:r>
        <w:instrText xml:space="preserve"> XE "search for</w:instrText>
      </w:r>
      <w:r w:rsidRPr="000C7E9B">
        <w:instrText xml:space="preserve"> provisioning element</w:instrText>
      </w:r>
      <w:r>
        <w:instrText xml:space="preserve">" </w:instrText>
      </w:r>
      <w:r w:rsidR="00440E64">
        <w:fldChar w:fldCharType="end"/>
      </w:r>
      <w:r w:rsidR="00440E64">
        <w:fldChar w:fldCharType="begin"/>
      </w:r>
      <w:r>
        <w:instrText xml:space="preserve"> XE "search for</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440E64">
        <w:fldChar w:fldCharType="end"/>
      </w:r>
      <w:r w:rsidR="00440E64">
        <w:fldChar w:fldCharType="begin"/>
      </w:r>
      <w:r>
        <w:instrText xml:space="preserve"> XE "select</w:instrText>
      </w:r>
      <w:r w:rsidRPr="000C7E9B">
        <w:instrText xml:space="preserve"> provisioning element</w:instrText>
      </w:r>
      <w:r>
        <w:instrText xml:space="preserve">" </w:instrText>
      </w:r>
      <w:r w:rsidR="00440E64">
        <w:fldChar w:fldCharType="end"/>
      </w:r>
      <w:r w:rsidR="00440E64">
        <w:fldChar w:fldCharType="begin"/>
      </w:r>
      <w:r>
        <w:instrText xml:space="preserve"> XE “view</w:instrText>
      </w:r>
      <w:r w:rsidRPr="00F62D05">
        <w:instrText xml:space="preserve"> element</w:instrText>
      </w:r>
      <w:r>
        <w:instrText xml:space="preserve"> details" </w:instrText>
      </w:r>
      <w:r w:rsidR="00440E64">
        <w:fldChar w:fldCharType="end"/>
      </w:r>
      <w:r w:rsidR="00440E64">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440E64">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440E64">
        <w:fldChar w:fldCharType="begin"/>
      </w:r>
      <w:r>
        <w:instrText xml:space="preserve"> REF _Ref213726714 \h </w:instrText>
      </w:r>
      <w:r w:rsidR="00440E64">
        <w:fldChar w:fldCharType="separate"/>
      </w:r>
      <w:r w:rsidR="00EF4B85">
        <w:t xml:space="preserve">Figure </w:t>
      </w:r>
      <w:r w:rsidR="00EF4B85">
        <w:rPr>
          <w:noProof/>
        </w:rPr>
        <w:t>3</w:t>
      </w:r>
      <w:r w:rsidR="00EF4B85">
        <w:t>-</w:t>
      </w:r>
      <w:r w:rsidR="00EF4B85">
        <w:rPr>
          <w:noProof/>
        </w:rPr>
        <w:t>7</w:t>
      </w:r>
      <w:r w:rsidR="00440E64">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440E64">
        <w:fldChar w:fldCharType="begin"/>
      </w:r>
      <w:r>
        <w:instrText xml:space="preserve"> XE "update</w:instrText>
      </w:r>
      <w:r w:rsidRPr="000C7E9B">
        <w:instrText xml:space="preserve"> provisioning element</w:instrText>
      </w:r>
      <w:r>
        <w:instrText xml:space="preserve">" </w:instrText>
      </w:r>
      <w:r w:rsidR="00440E64">
        <w:fldChar w:fldCharType="end"/>
      </w:r>
      <w:r w:rsidR="00440E64">
        <w:fldChar w:fldCharType="begin"/>
      </w:r>
      <w:r>
        <w:instrText xml:space="preserve"> XE “modify</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440E64">
        <w:fldChar w:fldCharType="begin"/>
      </w:r>
      <w:r>
        <w:instrText xml:space="preserve"> REF _Ref213728708 \p \h </w:instrText>
      </w:r>
      <w:r w:rsidR="00440E64">
        <w:fldChar w:fldCharType="separate"/>
      </w:r>
      <w:r w:rsidR="00EF4B85">
        <w:t>above</w:t>
      </w:r>
      <w:r w:rsidR="00440E64">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440E64">
        <w:fldChar w:fldCharType="begin"/>
      </w:r>
      <w:r>
        <w:instrText xml:space="preserve"> XE "delete</w:instrText>
      </w:r>
      <w:r w:rsidRPr="000C7E9B">
        <w:instrText xml:space="preserve"> provisioning element</w:instrText>
      </w:r>
      <w:r>
        <w:instrText xml:space="preserve">" </w:instrText>
      </w:r>
      <w:r w:rsidR="00440E64">
        <w:fldChar w:fldCharType="end"/>
      </w:r>
      <w:r w:rsidR="00440E64">
        <w:fldChar w:fldCharType="begin"/>
      </w:r>
      <w:r>
        <w:instrText xml:space="preserve"> XE "delete</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440E64">
        <w:fldChar w:fldCharType="begin"/>
      </w:r>
      <w:r>
        <w:instrText xml:space="preserve"> XE "assign</w:instrText>
      </w:r>
      <w:r w:rsidRPr="000C7E9B">
        <w:instrText xml:space="preserve"> provisioning element</w:instrText>
      </w:r>
      <w:r>
        <w:instrText xml:space="preserve">" </w:instrText>
      </w:r>
      <w:r w:rsidR="00440E64">
        <w:fldChar w:fldCharType="end"/>
      </w:r>
      <w:r w:rsidR="00440E6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440E64">
        <w:fldChar w:fldCharType="end"/>
      </w:r>
      <w:r w:rsidR="00440E64">
        <w:fldChar w:fldCharType="begin"/>
      </w:r>
      <w:r>
        <w:instrText xml:space="preserve"> XE "</w:instrText>
      </w:r>
      <w:r w:rsidRPr="00082623">
        <w:instrText>overview:assigning/associating elements</w:instrText>
      </w:r>
      <w:r>
        <w:instrText xml:space="preserve">" </w:instrText>
      </w:r>
      <w:r w:rsidR="00440E64">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440E64">
        <w:fldChar w:fldCharType="begin"/>
      </w:r>
      <w:r>
        <w:instrText xml:space="preserve"> XE "deassign</w:instrText>
      </w:r>
      <w:r w:rsidRPr="000C7E9B">
        <w:instrText xml:space="preserve"> provisioning element</w:instrText>
      </w:r>
      <w:r>
        <w:instrText xml:space="preserve">" </w:instrText>
      </w:r>
      <w:r w:rsidR="00440E64">
        <w:fldChar w:fldCharType="end"/>
      </w:r>
      <w:r w:rsidR="00440E6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440E64">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440E64">
        <w:fldChar w:fldCharType="begin"/>
      </w:r>
      <w:r>
        <w:instrText xml:space="preserve"> PAGEREF _Ref214165909 \h </w:instrText>
      </w:r>
      <w:r w:rsidR="00440E64">
        <w:fldChar w:fldCharType="separate"/>
      </w:r>
      <w:r w:rsidR="00EF4B85">
        <w:rPr>
          <w:noProof/>
        </w:rPr>
        <w:t>40</w:t>
      </w:r>
      <w:r w:rsidR="00440E64">
        <w:fldChar w:fldCharType="end"/>
      </w:r>
      <w:r>
        <w:t xml:space="preserve">, and </w:t>
      </w:r>
      <w:fldSimple w:instr=" REF _Ref214165919 \h  \* MERGEFORMAT ">
        <w:r w:rsidR="00EF4B85" w:rsidRPr="00EF4B85">
          <w:rPr>
            <w:i/>
            <w:color w:val="0000FF"/>
          </w:rPr>
          <w:t>Admin Mode</w:t>
        </w:r>
      </w:fldSimple>
      <w:r>
        <w:t xml:space="preserve"> on page </w:t>
      </w:r>
      <w:r w:rsidR="00440E64">
        <w:fldChar w:fldCharType="begin"/>
      </w:r>
      <w:r>
        <w:instrText xml:space="preserve"> PAGEREF _Ref214165919 \h </w:instrText>
      </w:r>
      <w:r w:rsidR="00440E64">
        <w:fldChar w:fldCharType="separate"/>
      </w:r>
      <w:r w:rsidR="00EF4B85">
        <w:rPr>
          <w:noProof/>
        </w:rPr>
        <w:t>48</w:t>
      </w:r>
      <w:r w:rsidR="00440E64">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440E64">
        <w:fldChar w:fldCharType="begin"/>
      </w:r>
      <w:r>
        <w:instrText xml:space="preserve"> REF _Ref213905657 \h </w:instrText>
      </w:r>
      <w:r w:rsidR="00440E64">
        <w:fldChar w:fldCharType="separate"/>
      </w:r>
      <w:r w:rsidR="00EF4B85">
        <w:t xml:space="preserve">Figure </w:t>
      </w:r>
      <w:r w:rsidR="00EF4B85">
        <w:rPr>
          <w:noProof/>
        </w:rPr>
        <w:t>3</w:t>
      </w:r>
      <w:r w:rsidR="00EF4B85">
        <w:t>-</w:t>
      </w:r>
      <w:r w:rsidR="00EF4B85">
        <w:rPr>
          <w:noProof/>
        </w:rPr>
        <w:t>13</w:t>
      </w:r>
      <w:r w:rsidR="00440E64">
        <w:fldChar w:fldCharType="end"/>
      </w:r>
      <w:r>
        <w:t xml:space="preserve"> below:</w:t>
      </w:r>
      <w:r w:rsidRPr="000849BE">
        <w:t xml:space="preserve"> </w:t>
      </w:r>
      <w:r w:rsidR="00440E64">
        <w:fldChar w:fldCharType="begin"/>
      </w:r>
      <w:r>
        <w:instrText xml:space="preserve"> XE "assign</w:instrText>
      </w:r>
      <w:r w:rsidRPr="000C7E9B">
        <w:instrText xml:space="preserve"> element</w:instrText>
      </w:r>
      <w:r>
        <w:instrText xml:space="preserve"> to group" </w:instrText>
      </w:r>
      <w:r w:rsidR="00440E64">
        <w:fldChar w:fldCharType="end"/>
      </w:r>
      <w:r w:rsidR="00440E64">
        <w:fldChar w:fldCharType="begin"/>
      </w:r>
      <w:r>
        <w:instrText xml:space="preserve"> XE "deassign</w:instrText>
      </w:r>
      <w:r w:rsidRPr="000C7E9B">
        <w:instrText xml:space="preserve"> element</w:instrText>
      </w:r>
      <w:r>
        <w:instrText xml:space="preserve"> from group</w:instrText>
      </w:r>
      <w:r w:rsidR="00440E64">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440E64">
        <w:fldChar w:fldCharType="begin"/>
      </w:r>
      <w:r>
        <w:instrText xml:space="preserve"> XE "Admin Mode </w:instrText>
      </w:r>
      <w:r w:rsidRPr="00D14057">
        <w:instrText>provisioning buttons</w:instrText>
      </w:r>
      <w:r>
        <w:instrText xml:space="preserve">" </w:instrText>
      </w:r>
      <w:r w:rsidR="00440E64">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440E64">
        <w:fldChar w:fldCharType="begin"/>
      </w:r>
      <w:r>
        <w:instrText xml:space="preserve"> REF _Ref213907174 \h </w:instrText>
      </w:r>
      <w:r w:rsidR="00440E64">
        <w:fldChar w:fldCharType="separate"/>
      </w:r>
      <w:r w:rsidR="00EF4B85">
        <w:t xml:space="preserve">Figure </w:t>
      </w:r>
      <w:r w:rsidR="00EF4B85">
        <w:rPr>
          <w:noProof/>
        </w:rPr>
        <w:t>3</w:t>
      </w:r>
      <w:r w:rsidR="00EF4B85">
        <w:t>-</w:t>
      </w:r>
      <w:r w:rsidR="00EF4B85">
        <w:rPr>
          <w:noProof/>
        </w:rPr>
        <w:t>15</w:t>
      </w:r>
      <w:r w:rsidR="00440E64">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440E64">
        <w:fldChar w:fldCharType="begin"/>
      </w:r>
      <w:r>
        <w:instrText xml:space="preserve"> XE "assign</w:instrText>
      </w:r>
      <w:r w:rsidRPr="000C7E9B">
        <w:instrText xml:space="preserve"> element</w:instrText>
      </w:r>
      <w:r>
        <w:instrText xml:space="preserve"> to group" </w:instrText>
      </w:r>
      <w:r w:rsidR="00440E64">
        <w:fldChar w:fldCharType="end"/>
      </w:r>
      <w:r w:rsidR="00440E6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440E64">
        <w:fldChar w:fldCharType="end"/>
      </w:r>
      <w:r w:rsidR="00440E64">
        <w:fldChar w:fldCharType="begin"/>
      </w:r>
      <w:r>
        <w:instrText xml:space="preserve"> XE "deassign</w:instrText>
      </w:r>
      <w:r w:rsidRPr="000C7E9B">
        <w:instrText xml:space="preserve"> element</w:instrText>
      </w:r>
      <w:r>
        <w:instrText xml:space="preserve"> from group</w:instrText>
      </w:r>
      <w:r w:rsidR="00440E64">
        <w:fldChar w:fldCharType="end"/>
      </w:r>
      <w:r w:rsidR="00440E6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440E64">
        <w:fldChar w:fldCharType="begin"/>
      </w:r>
      <w:r>
        <w:instrText xml:space="preserve"> XE "</w:instrText>
      </w:r>
      <w:r w:rsidRPr="00F62D05">
        <w:instrText>provisioning:</w:instrText>
      </w:r>
      <w:r>
        <w:instrText xml:space="preserve">find element to assign" </w:instrText>
      </w:r>
      <w:r w:rsidR="00440E64">
        <w:fldChar w:fldCharType="end"/>
      </w:r>
      <w:r w:rsidR="00440E64">
        <w:fldChar w:fldCharType="begin"/>
      </w:r>
      <w:r>
        <w:instrText xml:space="preserve"> XE "</w:instrText>
      </w:r>
      <w:r w:rsidRPr="007B1D66">
        <w:instrText>UPT:</w:instrText>
      </w:r>
      <w:r>
        <w:instrText xml:space="preserve">find element to assign" </w:instrText>
      </w:r>
      <w:r w:rsidR="00440E64">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440E64">
        <w:fldChar w:fldCharType="begin"/>
      </w:r>
      <w:r>
        <w:instrText xml:space="preserve"> XE "</w:instrText>
      </w:r>
      <w:r w:rsidRPr="00F8546D">
        <w:instrText>Super Admin:overview</w:instrText>
      </w:r>
      <w:r>
        <w:instrText xml:space="preserve">" </w:instrText>
      </w:r>
      <w:r w:rsidR="00440E64">
        <w:fldChar w:fldCharType="end"/>
      </w:r>
      <w:r w:rsidR="00440E64">
        <w:fldChar w:fldCharType="begin"/>
      </w:r>
      <w:r>
        <w:instrText xml:space="preserve"> XE "</w:instrText>
      </w:r>
      <w:r w:rsidRPr="00613137">
        <w:instrText>overview:Super Admin</w:instrText>
      </w:r>
      <w:r>
        <w:instrText xml:space="preserve">" </w:instrText>
      </w:r>
      <w:r w:rsidR="00440E64">
        <w:fldChar w:fldCharType="end"/>
      </w:r>
      <w:r w:rsidR="00440E64">
        <w:fldChar w:fldCharType="begin"/>
      </w:r>
      <w:r>
        <w:instrText xml:space="preserve"> XE "</w:instrText>
      </w:r>
      <w:r w:rsidRPr="00F62D05">
        <w:instrText>provisioning:</w:instrText>
      </w:r>
      <w:r>
        <w:instrText xml:space="preserve">Super Admin" </w:instrText>
      </w:r>
      <w:r w:rsidR="00440E64">
        <w:fldChar w:fldCharType="end"/>
      </w:r>
      <w:r w:rsidR="00440E64">
        <w:fldChar w:fldCharType="begin"/>
      </w:r>
      <w:r>
        <w:instrText xml:space="preserve"> XE "</w:instrText>
      </w:r>
      <w:r w:rsidRPr="007B1D66">
        <w:instrText>UPT:</w:instrText>
      </w:r>
      <w:r>
        <w:instrText xml:space="preserve">Super Admin" </w:instrText>
      </w:r>
      <w:r w:rsidR="00440E64">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440E64">
        <w:fldChar w:fldCharType="begin"/>
      </w:r>
      <w:r>
        <w:instrText xml:space="preserve"> XE "</w:instrText>
      </w:r>
      <w:r w:rsidRPr="00F8546D">
        <w:instrText>Super Admin:</w:instrText>
      </w:r>
      <w:r>
        <w:instrText xml:space="preserve">workflow" </w:instrText>
      </w:r>
      <w:r w:rsidR="00440E64">
        <w:fldChar w:fldCharType="end"/>
      </w:r>
      <w:r w:rsidR="00440E64">
        <w:fldChar w:fldCharType="begin"/>
      </w:r>
      <w:r>
        <w:instrText xml:space="preserve"> XE "workflow</w:instrText>
      </w:r>
      <w:r w:rsidRPr="00613137">
        <w:instrText>:Super Admin</w:instrText>
      </w:r>
      <w:r>
        <w:instrText xml:space="preserve">" </w:instrText>
      </w:r>
      <w:r w:rsidR="00440E64">
        <w:fldChar w:fldCharType="end"/>
      </w:r>
    </w:p>
    <w:p w:rsidR="006D66E4" w:rsidRDefault="006D66E4" w:rsidP="006D66E4">
      <w:pPr>
        <w:pStyle w:val="BodyText"/>
      </w:pPr>
      <w:r>
        <w:t>The main menu, located at the top of the page, contains navigation to the locations necessary for performing all Super Admin actions.</w:t>
      </w:r>
      <w:r w:rsidR="00440E64">
        <w:fldChar w:fldCharType="begin"/>
      </w:r>
      <w:r>
        <w:instrText xml:space="preserve"> XE "</w:instrText>
      </w:r>
      <w:r w:rsidRPr="00190E45">
        <w:instrText>Super Admin:options</w:instrText>
      </w:r>
      <w:r>
        <w:instrText xml:space="preserve">" </w:instrText>
      </w:r>
      <w:r w:rsidR="00440E64">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440E64">
        <w:fldChar w:fldCharType="begin"/>
      </w:r>
      <w:r>
        <w:instrText xml:space="preserve"> XE "</w:instrText>
      </w:r>
      <w:r w:rsidRPr="00D72413">
        <w:instrText>Super Admin:tasks</w:instrText>
      </w:r>
      <w:r>
        <w:instrText xml:space="preserve">" </w:instrText>
      </w:r>
      <w:r w:rsidR="00440E64">
        <w:fldChar w:fldCharType="end"/>
      </w:r>
      <w:r w:rsidR="00440E64">
        <w:fldChar w:fldCharType="begin"/>
      </w:r>
      <w:r>
        <w:instrText xml:space="preserve"> XE "</w:instrText>
      </w:r>
      <w:r w:rsidRPr="00F62D05">
        <w:instrText>provisioning:</w:instrText>
      </w:r>
      <w:r>
        <w:instrText xml:space="preserve">Super Admin tasks" </w:instrText>
      </w:r>
      <w:r w:rsidR="00440E64">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440E64">
        <w:fldChar w:fldCharType="begin"/>
      </w:r>
      <w:r>
        <w:instrText xml:space="preserve"> XE "application administration" </w:instrText>
      </w:r>
      <w:r w:rsidR="00440E64">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440E64">
        <w:fldChar w:fldCharType="begin"/>
      </w:r>
      <w:r>
        <w:instrText xml:space="preserve"> XE "create application in UPT" </w:instrText>
      </w:r>
      <w:r w:rsidR="00440E64">
        <w:fldChar w:fldCharType="end"/>
      </w:r>
      <w:r w:rsidR="00440E64">
        <w:fldChar w:fldCharType="begin"/>
      </w:r>
      <w:r>
        <w:instrText xml:space="preserve"> XE "register application in UPT" </w:instrText>
      </w:r>
      <w:r w:rsidR="00440E64">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440E64">
        <w:fldChar w:fldCharType="begin"/>
      </w:r>
      <w:r>
        <w:instrText xml:space="preserve"> XE "view application details" </w:instrText>
      </w:r>
      <w:r w:rsidR="00440E64">
        <w:fldChar w:fldCharType="end"/>
      </w:r>
      <w:r w:rsidR="00440E64">
        <w:fldChar w:fldCharType="begin"/>
      </w:r>
      <w:r>
        <w:instrText xml:space="preserve"> XE "edit/update application details"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440E64">
        <w:fldChar w:fldCharType="begin"/>
      </w:r>
      <w:r>
        <w:instrText xml:space="preserve"> XE "delete application from UPT" </w:instrText>
      </w:r>
      <w:r w:rsidR="00440E64">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440E64">
        <w:fldChar w:fldCharType="begin"/>
      </w:r>
      <w:r>
        <w:instrText xml:space="preserve"> XE "assign application Admin" </w:instrText>
      </w:r>
      <w:r w:rsidR="00440E64">
        <w:fldChar w:fldCharType="end"/>
      </w:r>
      <w:r w:rsidR="00440E64">
        <w:fldChar w:fldCharType="begin"/>
      </w:r>
      <w:r>
        <w:instrText xml:space="preserve"> XE "application Administrator" </w:instrText>
      </w:r>
      <w:r w:rsidR="00440E64">
        <w:fldChar w:fldCharType="end"/>
      </w:r>
      <w:r w:rsidR="00440E64">
        <w:fldChar w:fldCharType="begin"/>
      </w:r>
      <w:r>
        <w:instrText xml:space="preserve"> XE "administrative rights" </w:instrText>
      </w:r>
      <w:r w:rsidR="00440E64">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440E64" w:rsidRPr="007C56FC">
        <w:fldChar w:fldCharType="begin"/>
      </w:r>
      <w:r w:rsidRPr="007C56FC">
        <w:instrText xml:space="preserve"> PAGEREF _Ref213910050 \h </w:instrText>
      </w:r>
      <w:r w:rsidR="00440E64" w:rsidRPr="007C56FC">
        <w:fldChar w:fldCharType="separate"/>
      </w:r>
      <w:r w:rsidR="00EF4B85">
        <w:rPr>
          <w:noProof/>
        </w:rPr>
        <w:t>36</w:t>
      </w:r>
      <w:r w:rsidR="00440E64"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440E64">
        <w:fldChar w:fldCharType="begin"/>
      </w:r>
      <w:r>
        <w:instrText xml:space="preserve"> XE "user administration" </w:instrText>
      </w:r>
      <w:r w:rsidR="00440E64">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440E64">
        <w:fldChar w:fldCharType="begin"/>
      </w:r>
      <w:r>
        <w:instrText xml:space="preserve"> XE "create user in UPT" </w:instrText>
      </w:r>
      <w:r w:rsidR="00440E64">
        <w:fldChar w:fldCharType="end"/>
      </w:r>
      <w:r w:rsidR="00440E64">
        <w:fldChar w:fldCharType="begin"/>
      </w:r>
      <w:r>
        <w:instrText xml:space="preserve"> XE "user creation" </w:instrText>
      </w:r>
      <w:r w:rsidR="00440E64">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440E64">
        <w:fldChar w:fldCharType="begin"/>
      </w:r>
      <w:r>
        <w:instrText xml:space="preserve"> XE "view user details" </w:instrText>
      </w:r>
      <w:r w:rsidR="00440E64">
        <w:fldChar w:fldCharType="end"/>
      </w:r>
      <w:r w:rsidR="00440E64">
        <w:fldChar w:fldCharType="begin"/>
      </w:r>
      <w:r>
        <w:instrText xml:space="preserve"> XE "edit/update user details" </w:instrText>
      </w:r>
      <w:r w:rsidR="00440E64">
        <w:fldChar w:fldCharType="end"/>
      </w:r>
      <w:r w:rsidR="00440E64">
        <w:fldChar w:fldCharType="begin"/>
      </w:r>
      <w:r>
        <w:instrText xml:space="preserve"> XE "</w:instrText>
      </w:r>
      <w:r w:rsidRPr="000C7E9B">
        <w:instrText>user administration</w:instrText>
      </w:r>
      <w:r>
        <w:instrText xml:space="preserv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440E64">
        <w:fldChar w:fldCharType="begin"/>
      </w:r>
      <w:r>
        <w:instrText xml:space="preserve"> XE "delete user from UPT"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440E64">
        <w:fldChar w:fldCharType="begin"/>
      </w:r>
      <w:r>
        <w:instrText xml:space="preserve"> XE "unlock user" </w:instrText>
      </w:r>
      <w:r w:rsidR="00440E64">
        <w:fldChar w:fldCharType="end"/>
      </w:r>
      <w:r w:rsidR="00440E64">
        <w:fldChar w:fldCharType="begin"/>
      </w:r>
      <w:r>
        <w:instrText xml:space="preserve"> XE "</w:instrText>
      </w:r>
      <w:r w:rsidRPr="000C7E9B">
        <w:instrText>user administration</w:instrText>
      </w:r>
      <w:r>
        <w:instrText xml:space="preserve">" </w:instrText>
      </w:r>
      <w:r w:rsidR="00440E64">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440E64">
        <w:fldChar w:fldCharType="begin"/>
      </w:r>
      <w:r>
        <w:instrText xml:space="preserve"> XE "overview:privileges" </w:instrText>
      </w:r>
      <w:r w:rsidR="00440E64">
        <w:fldChar w:fldCharType="end"/>
      </w:r>
      <w:r w:rsidR="00440E64">
        <w:fldChar w:fldCharType="begin"/>
      </w:r>
      <w:r>
        <w:instrText xml:space="preserve"> XE "</w:instrText>
      </w:r>
      <w:r w:rsidRPr="00F2080B">
        <w:instrText>privileges:overview</w:instrText>
      </w:r>
      <w:r>
        <w:instrText xml:space="preserve">" </w:instrText>
      </w:r>
      <w:r w:rsidR="00440E64">
        <w:fldChar w:fldCharType="end"/>
      </w:r>
      <w:r w:rsidR="00440E64">
        <w:fldChar w:fldCharType="begin"/>
      </w:r>
      <w:r>
        <w:instrText xml:space="preserve"> XE "</w:instrText>
      </w:r>
      <w:r w:rsidRPr="00531377">
        <w:instrText>standard privileges:overview</w:instrText>
      </w:r>
      <w:r>
        <w:instrText xml:space="preserve">" </w:instrText>
      </w:r>
      <w:r w:rsidR="00440E64">
        <w:fldChar w:fldCharType="end"/>
      </w:r>
      <w:r w:rsidR="00440E64">
        <w:fldChar w:fldCharType="begin"/>
      </w:r>
      <w:r>
        <w:instrText xml:space="preserve"> XE "</w:instrText>
      </w:r>
      <w:r w:rsidRPr="00272FE2">
        <w:instrText>UPT:standard privileges</w:instrText>
      </w:r>
      <w:r>
        <w:instrText xml:space="preserve">" </w:instrText>
      </w:r>
      <w:r w:rsidR="00440E64">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440E64">
        <w:fldChar w:fldCharType="begin"/>
      </w:r>
      <w:r>
        <w:instrText xml:space="preserve"> XE "privileges</w:instrText>
      </w:r>
      <w:r w:rsidRPr="00F62D05">
        <w:instrText>:</w:instrText>
      </w:r>
      <w:r>
        <w:instrText xml:space="preserve">create" </w:instrText>
      </w:r>
      <w:r w:rsidR="00440E64">
        <w:fldChar w:fldCharType="end"/>
      </w:r>
      <w:r w:rsidR="00440E64">
        <w:fldChar w:fldCharType="begin"/>
      </w:r>
      <w:r>
        <w:instrText xml:space="preserve"> XE "create privilege in UPT" </w:instrText>
      </w:r>
      <w:r w:rsidR="00440E64">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440E64">
        <w:fldChar w:fldCharType="begin"/>
      </w:r>
      <w:r>
        <w:instrText xml:space="preserve"> XE "view privilege details" </w:instrText>
      </w:r>
      <w:r w:rsidR="00440E64">
        <w:fldChar w:fldCharType="end"/>
      </w:r>
      <w:r w:rsidR="00440E64">
        <w:fldChar w:fldCharType="begin"/>
      </w:r>
      <w:r>
        <w:instrText xml:space="preserve"> XE "edit/update privilege details" </w:instrText>
      </w:r>
      <w:r w:rsidR="00440E64">
        <w:fldChar w:fldCharType="end"/>
      </w:r>
      <w:r w:rsidR="00440E64">
        <w:fldChar w:fldCharType="begin"/>
      </w:r>
      <w:r>
        <w:instrText xml:space="preserve"> XE "privilege</w:instrText>
      </w:r>
      <w:r w:rsidRPr="000C7E9B">
        <w:instrText xml:space="preserve"> administration</w:instrText>
      </w:r>
      <w:r>
        <w:instrText xml:space="preserve">" </w:instrText>
      </w:r>
      <w:r w:rsidR="00440E64">
        <w:fldChar w:fldCharType="end"/>
      </w:r>
      <w:r w:rsidR="00440E64">
        <w:fldChar w:fldCharType="begin"/>
      </w:r>
      <w:r>
        <w:instrText xml:space="preserve"> XE "</w:instrText>
      </w:r>
      <w:r w:rsidRPr="00C87567">
        <w:instrText>standard privileges:view/update</w:instrText>
      </w:r>
      <w:r>
        <w:instrText xml:space="preserve">" </w:instrText>
      </w:r>
      <w:r w:rsidR="00440E64">
        <w:fldChar w:fldCharType="end"/>
      </w:r>
      <w:r w:rsidR="00440E64">
        <w:fldChar w:fldCharType="begin"/>
      </w:r>
      <w:r>
        <w:instrText xml:space="preserve"> XE "privileges:view/update"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440E64">
        <w:fldChar w:fldCharType="begin"/>
      </w:r>
      <w:r>
        <w:instrText xml:space="preserve"> XE "delete privilege" </w:instrText>
      </w:r>
      <w:r w:rsidR="00440E64">
        <w:fldChar w:fldCharType="end"/>
      </w:r>
      <w:r w:rsidR="00440E64">
        <w:fldChar w:fldCharType="begin"/>
      </w:r>
      <w:r>
        <w:instrText xml:space="preserve"> XE "privilege</w:instrText>
      </w:r>
      <w:r w:rsidRPr="000C7E9B">
        <w:instrText xml:space="preserve"> administration</w:instrText>
      </w:r>
      <w:r>
        <w:instrText xml:space="preserve">" </w:instrText>
      </w:r>
      <w:r w:rsidR="00440E64">
        <w:fldChar w:fldCharType="end"/>
      </w:r>
      <w:r w:rsidR="00440E64">
        <w:fldChar w:fldCharType="begin"/>
      </w:r>
      <w:r>
        <w:instrText xml:space="preserve"> XE "privileges:deleting"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440E64">
        <w:fldChar w:fldCharType="begin"/>
      </w:r>
      <w:r>
        <w:instrText xml:space="preserve"> XE "</w:instrText>
      </w:r>
      <w:r w:rsidRPr="00613137">
        <w:instrText>overview:Admin</w:instrText>
      </w:r>
      <w:r>
        <w:instrText xml:space="preserve"> Mode" </w:instrText>
      </w:r>
      <w:r w:rsidR="00440E64">
        <w:fldChar w:fldCharType="end"/>
      </w:r>
      <w:r w:rsidR="00440E64">
        <w:fldChar w:fldCharType="begin"/>
      </w:r>
      <w:r>
        <w:instrText xml:space="preserve"> XE "</w:instrText>
      </w:r>
      <w:r w:rsidRPr="00F62D05">
        <w:instrText>provisioning:</w:instrText>
      </w:r>
      <w:r>
        <w:instrText xml:space="preserve">Admin Mode" </w:instrText>
      </w:r>
      <w:r w:rsidR="00440E64">
        <w:fldChar w:fldCharType="end"/>
      </w:r>
      <w:r w:rsidR="00440E64">
        <w:fldChar w:fldCharType="begin"/>
      </w:r>
      <w:r>
        <w:instrText xml:space="preserve"> XE "</w:instrText>
      </w:r>
      <w:r w:rsidRPr="007B1D66">
        <w:instrText>UPT:</w:instrText>
      </w:r>
      <w:r>
        <w:instrText xml:space="preserve">Admin Mode" </w:instrText>
      </w:r>
      <w:r w:rsidR="00440E64">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440E64"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440E64"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440E64">
        <w:fldChar w:fldCharType="begin"/>
      </w:r>
      <w:r>
        <w:instrText xml:space="preserve"> XE "</w:instrText>
      </w:r>
      <w:r w:rsidRPr="000C7E9B">
        <w:instrText>assigning elements</w:instrText>
      </w:r>
      <w:r>
        <w:instrText xml:space="preserve">" </w:instrText>
      </w:r>
      <w:r w:rsidR="00440E64">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440E64">
        <w:fldChar w:fldCharType="begin"/>
      </w:r>
      <w:r>
        <w:instrText xml:space="preserve"> XE "workflow</w:instrText>
      </w:r>
      <w:r w:rsidRPr="00613137">
        <w:instrText>:Admin</w:instrText>
      </w:r>
      <w:r>
        <w:instrText xml:space="preserve"> Mode" </w:instrText>
      </w:r>
      <w:r w:rsidR="00440E64">
        <w:fldChar w:fldCharType="end"/>
      </w:r>
      <w:r w:rsidR="00440E64">
        <w:fldChar w:fldCharType="begin"/>
      </w:r>
      <w:r>
        <w:instrText xml:space="preserve"> XE "Admin Mode:workflow" </w:instrText>
      </w:r>
      <w:r w:rsidR="00440E64">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440E64">
        <w:fldChar w:fldCharType="begin"/>
      </w:r>
      <w:r>
        <w:instrText xml:space="preserve"> PAGEREF _Ref213821978 \h </w:instrText>
      </w:r>
      <w:r w:rsidR="00440E64">
        <w:fldChar w:fldCharType="separate"/>
      </w:r>
      <w:r w:rsidR="00EF4B85">
        <w:rPr>
          <w:noProof/>
        </w:rPr>
        <w:t>43</w:t>
      </w:r>
      <w:r w:rsidR="00440E64">
        <w:fldChar w:fldCharType="end"/>
      </w:r>
      <w:r>
        <w:t xml:space="preserve"> for the procedures to create users, view or update user details, and delete users. </w:t>
      </w:r>
      <w:r w:rsidR="00440E64">
        <w:fldChar w:fldCharType="begin"/>
      </w:r>
      <w:r>
        <w:instrText xml:space="preserve"> XE "create user in UPT" </w:instrText>
      </w:r>
      <w:r w:rsidR="00440E64">
        <w:fldChar w:fldCharType="end"/>
      </w:r>
      <w:r w:rsidR="00440E64">
        <w:fldChar w:fldCharType="begin"/>
      </w:r>
      <w:r>
        <w:instrText xml:space="preserve"> XE "user creation" </w:instrText>
      </w:r>
      <w:r w:rsidR="00440E64">
        <w:fldChar w:fldCharType="end"/>
      </w:r>
      <w:r w:rsidR="00440E64">
        <w:fldChar w:fldCharType="begin"/>
      </w:r>
      <w:r>
        <w:instrText xml:space="preserve"> XE "user administration" </w:instrText>
      </w:r>
      <w:r w:rsidR="00440E64">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440E64">
        <w:fldChar w:fldCharType="begin"/>
      </w:r>
      <w:r>
        <w:instrText xml:space="preserve"> REF _Ref213822697 \h </w:instrText>
      </w:r>
      <w:r w:rsidR="00440E64">
        <w:fldChar w:fldCharType="separate"/>
      </w:r>
      <w:r w:rsidR="00EF4B85">
        <w:t xml:space="preserve">Figure </w:t>
      </w:r>
      <w:r w:rsidR="00EF4B85">
        <w:rPr>
          <w:noProof/>
        </w:rPr>
        <w:t>3</w:t>
      </w:r>
      <w:r w:rsidR="00EF4B85">
        <w:t>-</w:t>
      </w:r>
      <w:r w:rsidR="00EF4B85">
        <w:rPr>
          <w:noProof/>
        </w:rPr>
        <w:t>23</w:t>
      </w:r>
      <w:r w:rsidR="00440E64">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440E64">
        <w:fldChar w:fldCharType="begin"/>
      </w:r>
      <w:r>
        <w:instrText xml:space="preserve"> XE "assign user to group" </w:instrText>
      </w:r>
      <w:r w:rsidR="00440E64">
        <w:fldChar w:fldCharType="end"/>
      </w:r>
      <w:r w:rsidR="00440E64">
        <w:fldChar w:fldCharType="begin"/>
      </w:r>
      <w:r>
        <w:instrText xml:space="preserve"> XE "user grouping" </w:instrText>
      </w:r>
      <w:r w:rsidR="00440E64">
        <w:fldChar w:fldCharType="end"/>
      </w:r>
      <w:r w:rsidR="00440E64">
        <w:fldChar w:fldCharType="begin"/>
      </w:r>
      <w:r>
        <w:instrText xml:space="preserve"> XE "user administration" </w:instrText>
      </w:r>
      <w:r w:rsidR="00440E64">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440E64">
        <w:fldChar w:fldCharType="begin"/>
      </w:r>
      <w:r>
        <w:instrText xml:space="preserve"> XE "assign PG and role to user " </w:instrText>
      </w:r>
      <w:r w:rsidR="00440E64">
        <w:fldChar w:fldCharType="end"/>
      </w:r>
      <w:r w:rsidR="00440E64">
        <w:fldChar w:fldCharType="begin"/>
      </w:r>
      <w:r>
        <w:instrText xml:space="preserve"> XE "user PGs and roles" </w:instrText>
      </w:r>
      <w:r w:rsidR="00440E64">
        <w:fldChar w:fldCharType="end"/>
      </w:r>
      <w:r w:rsidR="00440E64">
        <w:fldChar w:fldCharType="begin"/>
      </w:r>
      <w:r>
        <w:instrText xml:space="preserve"> XE "user administration"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440E64">
        <w:fldChar w:fldCharType="begin"/>
      </w:r>
      <w:r>
        <w:instrText xml:space="preserve"> XE “update PG and role for user " </w:instrText>
      </w:r>
      <w:r w:rsidR="00440E64">
        <w:fldChar w:fldCharType="end"/>
      </w:r>
      <w:r w:rsidR="00440E64">
        <w:fldChar w:fldCharType="begin"/>
      </w:r>
      <w:r>
        <w:instrText xml:space="preserve"> XE "user PGs and roles"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440E64">
        <w:fldChar w:fldCharType="begin"/>
      </w:r>
      <w:r>
        <w:instrText xml:space="preserve"> XE “view PE and privileges for user" </w:instrText>
      </w:r>
      <w:r w:rsidR="00440E64">
        <w:fldChar w:fldCharType="end"/>
      </w:r>
      <w:r w:rsidR="00440E64">
        <w:fldChar w:fldCharType="begin"/>
      </w:r>
      <w:r>
        <w:instrText xml:space="preserve"> XE "user PEs and privileges" </w:instrText>
      </w:r>
      <w:r w:rsidR="00440E64">
        <w:fldChar w:fldCharType="end"/>
      </w:r>
      <w:r w:rsidR="00440E64">
        <w:fldChar w:fldCharType="begin"/>
      </w:r>
      <w:r>
        <w:instrText xml:space="preserve"> XE "user reporting" </w:instrText>
      </w:r>
      <w:r w:rsidR="00440E64">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440E64">
        <w:fldChar w:fldCharType="begin"/>
      </w:r>
      <w:r>
        <w:instrText xml:space="preserve"> XE "administer protection elements" </w:instrText>
      </w:r>
      <w:r w:rsidR="00440E64">
        <w:fldChar w:fldCharType="end"/>
      </w:r>
      <w:r w:rsidR="00440E64">
        <w:fldChar w:fldCharType="begin"/>
      </w:r>
      <w:r>
        <w:instrText xml:space="preserve"> XE "protection element:administration" </w:instrText>
      </w:r>
      <w:r w:rsidR="00440E64">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440E64">
        <w:fldChar w:fldCharType="begin"/>
      </w:r>
      <w:r>
        <w:instrText xml:space="preserve"> XE "create protection element in UPT" </w:instrText>
      </w:r>
      <w:r w:rsidR="00440E64">
        <w:fldChar w:fldCharType="end"/>
      </w:r>
      <w:r w:rsidR="00440E64">
        <w:fldChar w:fldCharType="begin"/>
      </w:r>
      <w:r>
        <w:instrText xml:space="preserve"> XE "protection element:create" </w:instrText>
      </w:r>
      <w:r w:rsidR="00440E64">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440E64">
        <w:fldChar w:fldCharType="begin"/>
      </w:r>
      <w:r>
        <w:instrText xml:space="preserve"> XE "view protection element details" </w:instrText>
      </w:r>
      <w:r w:rsidR="00440E64">
        <w:fldChar w:fldCharType="end"/>
      </w:r>
      <w:r w:rsidR="00440E64">
        <w:fldChar w:fldCharType="begin"/>
      </w:r>
      <w:r>
        <w:instrText xml:space="preserve"> XE "edit/update protection element details" </w:instrText>
      </w:r>
      <w:r w:rsidR="00440E64">
        <w:fldChar w:fldCharType="end"/>
      </w:r>
      <w:r w:rsidR="00440E64">
        <w:fldChar w:fldCharType="begin"/>
      </w:r>
      <w:r>
        <w:instrText xml:space="preserve"> XE "protection element:view/update"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440E64">
        <w:fldChar w:fldCharType="begin"/>
      </w:r>
      <w:r>
        <w:instrText xml:space="preserve"> XE "delete protection element" </w:instrText>
      </w:r>
      <w:r w:rsidR="00440E64">
        <w:fldChar w:fldCharType="end"/>
      </w:r>
      <w:r w:rsidR="00440E64">
        <w:fldChar w:fldCharType="begin"/>
      </w:r>
      <w:r>
        <w:instrText xml:space="preserve"> XE "protection element:delete" </w:instrText>
      </w:r>
      <w:r w:rsidR="00440E64">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440E64">
        <w:fldChar w:fldCharType="begin"/>
      </w:r>
      <w:r>
        <w:instrText xml:space="preserve"> XE "assign protection element to protection group " </w:instrText>
      </w:r>
      <w:r w:rsidR="00440E64">
        <w:fldChar w:fldCharType="end"/>
      </w:r>
      <w:r w:rsidR="00440E64">
        <w:fldChar w:fldCharType="begin"/>
      </w:r>
      <w:r>
        <w:instrText xml:space="preserve"> XE "protection element:grouping" </w:instrText>
      </w:r>
      <w:r w:rsidR="00440E64">
        <w:fldChar w:fldCharType="end"/>
      </w:r>
      <w:r w:rsidR="00440E64">
        <w:fldChar w:fldCharType="begin"/>
      </w:r>
      <w:r>
        <w:instrText xml:space="preserve"> XE "protection element:administration"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440E64">
        <w:fldChar w:fldCharType="begin"/>
      </w:r>
      <w:r>
        <w:instrText xml:space="preserve"> PAGEREF _Ref213826829 \h </w:instrText>
      </w:r>
      <w:r w:rsidR="00440E64">
        <w:fldChar w:fldCharType="separate"/>
      </w:r>
      <w:r w:rsidR="00EF4B85">
        <w:rPr>
          <w:noProof/>
        </w:rPr>
        <w:t>46</w:t>
      </w:r>
      <w:r w:rsidR="00440E64">
        <w:fldChar w:fldCharType="end"/>
      </w:r>
      <w:r>
        <w:t xml:space="preserve"> for more details</w:t>
      </w:r>
      <w:r w:rsidR="00D34E6B">
        <w:t xml:space="preserve">. </w:t>
      </w:r>
      <w:r w:rsidR="00440E64">
        <w:fldChar w:fldCharType="begin"/>
      </w:r>
      <w:r>
        <w:instrText xml:space="preserve"> XE "overview:privileges" </w:instrText>
      </w:r>
      <w:r w:rsidR="00440E64">
        <w:fldChar w:fldCharType="end"/>
      </w:r>
      <w:r w:rsidR="00440E64">
        <w:fldChar w:fldCharType="begin"/>
      </w:r>
      <w:r>
        <w:instrText xml:space="preserve"> XE "</w:instrText>
      </w:r>
      <w:r w:rsidRPr="00F2080B">
        <w:instrText>privileges:overview</w:instrText>
      </w:r>
      <w:r>
        <w:instrText xml:space="preserve">" </w:instrText>
      </w:r>
      <w:r w:rsidR="00440E64">
        <w:fldChar w:fldCharType="end"/>
      </w:r>
      <w:r w:rsidR="00440E64">
        <w:fldChar w:fldCharType="begin"/>
      </w:r>
      <w:r>
        <w:instrText xml:space="preserve"> XE "</w:instrText>
      </w:r>
      <w:r w:rsidRPr="00531377">
        <w:instrText>standard privileges:overview</w:instrText>
      </w:r>
      <w:r>
        <w:instrText xml:space="preserve">" </w:instrText>
      </w:r>
      <w:r w:rsidR="00440E64">
        <w:fldChar w:fldCharType="end"/>
      </w:r>
      <w:r w:rsidR="00440E64">
        <w:fldChar w:fldCharType="begin"/>
      </w:r>
      <w:r>
        <w:instrText xml:space="preserve"> XE "</w:instrText>
      </w:r>
      <w:r w:rsidRPr="00272FE2">
        <w:instrText>UPT:standard privileges</w:instrText>
      </w:r>
      <w:r>
        <w:instrText xml:space="preserve">" </w:instrText>
      </w:r>
      <w:r w:rsidR="00440E64">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440E64">
        <w:fldChar w:fldCharType="begin"/>
      </w:r>
      <w:r>
        <w:instrText xml:space="preserve"> XE "view privilege details" </w:instrText>
      </w:r>
      <w:r w:rsidR="00440E64">
        <w:fldChar w:fldCharType="end"/>
      </w:r>
      <w:r w:rsidR="00440E64">
        <w:fldChar w:fldCharType="begin"/>
      </w:r>
      <w:r>
        <w:instrText xml:space="preserve"> XE "privileges:viewing"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440E64">
        <w:fldChar w:fldCharType="begin"/>
      </w:r>
      <w:r>
        <w:instrText xml:space="preserve"> XE "overview:protection group" </w:instrText>
      </w:r>
      <w:r w:rsidR="00440E64">
        <w:fldChar w:fldCharType="end"/>
      </w:r>
      <w:r w:rsidR="00440E64">
        <w:fldChar w:fldCharType="begin"/>
      </w:r>
      <w:r>
        <w:instrText xml:space="preserve"> XE "protection group</w:instrText>
      </w:r>
      <w:r w:rsidRPr="00F2080B">
        <w:instrText>:overview</w:instrText>
      </w:r>
      <w:r>
        <w:instrText xml:space="preserve">"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440E64">
        <w:fldChar w:fldCharType="begin"/>
      </w:r>
      <w:r>
        <w:instrText xml:space="preserve"> XE "protection group</w:instrText>
      </w:r>
      <w:r w:rsidRPr="00F2080B">
        <w:instrText>:</w:instrText>
      </w:r>
      <w:r>
        <w:instrText xml:space="preserve">parents" </w:instrText>
      </w:r>
      <w:r w:rsidR="00440E64">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440E64">
        <w:fldChar w:fldCharType="begin"/>
      </w:r>
      <w:r>
        <w:instrText xml:space="preserve"> XE "create protection group in UPT" </w:instrText>
      </w:r>
      <w:r w:rsidR="00440E64">
        <w:fldChar w:fldCharType="end"/>
      </w:r>
      <w:r w:rsidR="00440E64">
        <w:fldChar w:fldCharType="begin"/>
      </w:r>
      <w:r>
        <w:instrText xml:space="preserve"> XE "protection group:create"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440E64">
        <w:fldChar w:fldCharType="begin"/>
      </w:r>
      <w:r>
        <w:instrText xml:space="preserve"> XE "view protection group details" </w:instrText>
      </w:r>
      <w:r w:rsidR="00440E64">
        <w:fldChar w:fldCharType="end"/>
      </w:r>
      <w:r w:rsidR="00440E64">
        <w:fldChar w:fldCharType="begin"/>
      </w:r>
      <w:r>
        <w:instrText xml:space="preserve"> XE "edit/update protection group details" </w:instrText>
      </w:r>
      <w:r w:rsidR="00440E64">
        <w:fldChar w:fldCharType="end"/>
      </w:r>
      <w:r w:rsidR="00440E64">
        <w:fldChar w:fldCharType="begin"/>
      </w:r>
      <w:r>
        <w:instrText xml:space="preserve"> XE "protection group:view/update" </w:instrText>
      </w:r>
      <w:r w:rsidR="00440E64">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440E64">
        <w:fldChar w:fldCharType="begin"/>
      </w:r>
      <w:r>
        <w:instrText xml:space="preserve"> XE "delete protection group" </w:instrText>
      </w:r>
      <w:r w:rsidR="00440E64">
        <w:fldChar w:fldCharType="end"/>
      </w:r>
      <w:r w:rsidR="00440E64">
        <w:fldChar w:fldCharType="begin"/>
      </w:r>
      <w:r>
        <w:instrText xml:space="preserve"> XE "protection group:delete"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440E64">
        <w:fldChar w:fldCharType="begin"/>
      </w:r>
      <w:r>
        <w:instrText xml:space="preserve"> XE "assign protection element to protection group " </w:instrText>
      </w:r>
      <w:r w:rsidR="00440E64">
        <w:fldChar w:fldCharType="end"/>
      </w:r>
      <w:r w:rsidR="00440E64">
        <w:fldChar w:fldCharType="begin"/>
      </w:r>
      <w:r>
        <w:instrText xml:space="preserve"> XE "protection element:grouping"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440E64">
        <w:fldChar w:fldCharType="begin"/>
      </w:r>
      <w:r>
        <w:instrText xml:space="preserve"> XE "assign protection group to parent group" </w:instrText>
      </w:r>
      <w:r w:rsidR="00440E64">
        <w:fldChar w:fldCharType="end"/>
      </w:r>
      <w:r w:rsidR="00440E64">
        <w:fldChar w:fldCharType="begin"/>
      </w:r>
      <w:r>
        <w:instrText xml:space="preserve"> XE "protection group:parent grouping"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440E64">
        <w:fldChar w:fldCharType="begin"/>
      </w:r>
      <w:r>
        <w:instrText xml:space="preserve"> XE "overview:roles" </w:instrText>
      </w:r>
      <w:r w:rsidR="00440E64">
        <w:fldChar w:fldCharType="end"/>
      </w:r>
      <w:r w:rsidR="00440E64">
        <w:fldChar w:fldCharType="begin"/>
      </w:r>
      <w:r>
        <w:instrText xml:space="preserve"> XE "roles</w:instrText>
      </w:r>
      <w:r w:rsidRPr="00F2080B">
        <w:instrText>:overview</w:instrText>
      </w:r>
      <w:r>
        <w:instrText xml:space="preserve">" </w:instrText>
      </w:r>
      <w:r w:rsidR="00440E64">
        <w:fldChar w:fldCharType="end"/>
      </w:r>
      <w:r w:rsidR="00440E64">
        <w:fldChar w:fldCharType="begin"/>
      </w:r>
      <w:r>
        <w:instrText xml:space="preserve"> XE "roles:administration" </w:instrText>
      </w:r>
      <w:r w:rsidR="00440E64">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440E64">
        <w:fldChar w:fldCharType="begin"/>
      </w:r>
      <w:r>
        <w:instrText xml:space="preserve"> XE "create role in UPT" </w:instrText>
      </w:r>
      <w:r w:rsidR="00440E64">
        <w:fldChar w:fldCharType="end"/>
      </w:r>
      <w:r w:rsidR="00440E64">
        <w:fldChar w:fldCharType="begin"/>
      </w:r>
      <w:r>
        <w:instrText xml:space="preserve"> XE “roles:create"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440E64">
        <w:fldChar w:fldCharType="begin"/>
      </w:r>
      <w:r>
        <w:instrText xml:space="preserve"> XE "view role details" </w:instrText>
      </w:r>
      <w:r w:rsidR="00440E64">
        <w:fldChar w:fldCharType="end"/>
      </w:r>
      <w:r w:rsidR="00440E64">
        <w:fldChar w:fldCharType="begin"/>
      </w:r>
      <w:r>
        <w:instrText xml:space="preserve"> XE "edit/update role details" </w:instrText>
      </w:r>
      <w:r w:rsidR="00440E64">
        <w:fldChar w:fldCharType="end"/>
      </w:r>
      <w:r w:rsidR="00440E64">
        <w:fldChar w:fldCharType="begin"/>
      </w:r>
      <w:r>
        <w:instrText xml:space="preserve"> XE “roles:view/update"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440E64">
        <w:fldChar w:fldCharType="begin"/>
      </w:r>
      <w:r>
        <w:instrText xml:space="preserve"> XE "delete role" </w:instrText>
      </w:r>
      <w:r w:rsidR="00440E64">
        <w:fldChar w:fldCharType="end"/>
      </w:r>
      <w:r w:rsidR="00440E64">
        <w:fldChar w:fldCharType="begin"/>
      </w:r>
      <w:r>
        <w:instrText xml:space="preserve"> XE “roles:delete"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440E64">
        <w:fldChar w:fldCharType="begin"/>
      </w:r>
      <w:r>
        <w:instrText xml:space="preserve"> XE "assign privileges to a role" </w:instrText>
      </w:r>
      <w:r w:rsidR="00440E64">
        <w:fldChar w:fldCharType="end"/>
      </w:r>
      <w:r w:rsidR="00440E64">
        <w:fldChar w:fldCharType="begin"/>
      </w:r>
      <w:r>
        <w:instrText xml:space="preserve"> XE "privileges:grouping" </w:instrText>
      </w:r>
      <w:r w:rsidR="00440E64">
        <w:fldChar w:fldCharType="end"/>
      </w:r>
      <w:r w:rsidR="00440E64">
        <w:fldChar w:fldCharType="begin"/>
      </w:r>
      <w:r>
        <w:instrText xml:space="preserve"> XE "roles:administration"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440E64">
        <w:fldChar w:fldCharType="begin"/>
      </w:r>
      <w:r>
        <w:instrText xml:space="preserve"> XE "overview:groups" </w:instrText>
      </w:r>
      <w:r w:rsidR="00440E64">
        <w:fldChar w:fldCharType="end"/>
      </w:r>
      <w:r w:rsidR="00440E64">
        <w:fldChar w:fldCharType="begin"/>
      </w:r>
      <w:r>
        <w:instrText xml:space="preserve"> XE "groups</w:instrText>
      </w:r>
      <w:r w:rsidRPr="00F2080B">
        <w:instrText>:overview</w:instrText>
      </w:r>
      <w:r>
        <w:instrText xml:space="preserve">" </w:instrText>
      </w:r>
      <w:r w:rsidR="00440E64">
        <w:fldChar w:fldCharType="end"/>
      </w:r>
      <w:r w:rsidR="00440E64">
        <w:fldChar w:fldCharType="begin"/>
      </w:r>
      <w:r>
        <w:instrText xml:space="preserve"> XE "groups:administration" </w:instrText>
      </w:r>
      <w:r w:rsidR="00440E64">
        <w:fldChar w:fldCharType="end"/>
      </w:r>
    </w:p>
    <w:p w:rsidR="006D66E4" w:rsidRDefault="006D66E4" w:rsidP="006D66E4">
      <w:pPr>
        <w:pStyle w:val="BodyText"/>
      </w:pPr>
      <w:r>
        <w:t xml:space="preserve">Like the User Details page, the Group Details page also contains buttons that are only available in Admin Mode. </w:t>
      </w:r>
      <w:r w:rsidR="00440E64">
        <w:fldChar w:fldCharType="begin"/>
      </w:r>
      <w:r>
        <w:instrText xml:space="preserve"> XE "</w:instrText>
      </w:r>
      <w:r w:rsidRPr="000A50B7">
        <w:instrText>Admin Mode:group options</w:instrText>
      </w:r>
      <w:r>
        <w:instrText xml:space="preserve">" </w:instrText>
      </w:r>
      <w:r w:rsidR="00440E64">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440E64">
        <w:fldChar w:fldCharType="begin"/>
      </w:r>
      <w:r>
        <w:instrText xml:space="preserve"> XE "create group in UPT" </w:instrText>
      </w:r>
      <w:r w:rsidR="00440E64">
        <w:fldChar w:fldCharType="end"/>
      </w:r>
      <w:r w:rsidR="00440E64">
        <w:fldChar w:fldCharType="begin"/>
      </w:r>
      <w:r>
        <w:instrText xml:space="preserve"> XE "groups:create"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440E64">
        <w:fldChar w:fldCharType="begin"/>
      </w:r>
      <w:r>
        <w:instrText xml:space="preserve"> XE "view group details" </w:instrText>
      </w:r>
      <w:r w:rsidR="00440E64">
        <w:fldChar w:fldCharType="end"/>
      </w:r>
      <w:r w:rsidR="00440E64">
        <w:fldChar w:fldCharType="begin"/>
      </w:r>
      <w:r>
        <w:instrText xml:space="preserve"> XE "edit/update group details" </w:instrText>
      </w:r>
      <w:r w:rsidR="00440E64">
        <w:fldChar w:fldCharType="end"/>
      </w:r>
      <w:r w:rsidR="00440E64">
        <w:fldChar w:fldCharType="begin"/>
      </w:r>
      <w:r>
        <w:instrText xml:space="preserve"> XE "groups:view/update"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440E64">
        <w:fldChar w:fldCharType="begin"/>
      </w:r>
      <w:r>
        <w:instrText xml:space="preserve"> XE "delete group" </w:instrText>
      </w:r>
      <w:r w:rsidR="00440E64">
        <w:fldChar w:fldCharType="end"/>
      </w:r>
      <w:r w:rsidR="00440E64">
        <w:fldChar w:fldCharType="begin"/>
      </w:r>
      <w:r>
        <w:instrText xml:space="preserve"> XE "groups:delete"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440E64">
        <w:fldChar w:fldCharType="begin"/>
      </w:r>
      <w:r>
        <w:instrText xml:space="preserve"> XE "assign user to group" </w:instrText>
      </w:r>
      <w:r w:rsidR="00440E64">
        <w:fldChar w:fldCharType="end"/>
      </w:r>
      <w:r w:rsidR="00440E64">
        <w:fldChar w:fldCharType="begin"/>
      </w:r>
      <w:r>
        <w:instrText xml:space="preserve"> XE "user grouping" </w:instrText>
      </w:r>
      <w:r w:rsidR="00440E64">
        <w:fldChar w:fldCharType="end"/>
      </w:r>
      <w:r w:rsidR="00440E64">
        <w:fldChar w:fldCharType="begin"/>
      </w:r>
      <w:r>
        <w:instrText xml:space="preserve"> XE "groups:administration"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440E64">
        <w:fldChar w:fldCharType="begin"/>
      </w:r>
      <w:r>
        <w:instrText xml:space="preserve"> PAGEREF _Ref213830196 \h </w:instrText>
      </w:r>
      <w:r w:rsidR="00440E64">
        <w:fldChar w:fldCharType="separate"/>
      </w:r>
      <w:r w:rsidR="00EF4B85">
        <w:rPr>
          <w:noProof/>
        </w:rPr>
        <w:t>52</w:t>
      </w:r>
      <w:r w:rsidR="00440E64">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440E64">
        <w:fldChar w:fldCharType="begin"/>
      </w:r>
      <w:r>
        <w:instrText xml:space="preserve"> XE "assign PG and role to group" </w:instrText>
      </w:r>
      <w:r w:rsidR="00440E64">
        <w:fldChar w:fldCharType="end"/>
      </w:r>
      <w:r w:rsidR="00440E64">
        <w:fldChar w:fldCharType="begin"/>
      </w:r>
      <w:r>
        <w:instrText xml:space="preserve"> XE "group PG and role" </w:instrText>
      </w:r>
      <w:r w:rsidR="00440E64">
        <w:fldChar w:fldCharType="end"/>
      </w:r>
      <w:r w:rsidR="00440E64">
        <w:fldChar w:fldCharType="begin"/>
      </w:r>
      <w:r>
        <w:instrText xml:space="preserve"> XE “groups:administration"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440E64">
        <w:fldChar w:fldCharType="begin"/>
      </w:r>
      <w:r>
        <w:instrText xml:space="preserve"> XE "update PG and role for group"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440E64">
        <w:fldChar w:fldCharType="begin"/>
      </w:r>
      <w:r>
        <w:instrText xml:space="preserve"> XE "view PE and privileges for group" </w:instrText>
      </w:r>
      <w:r w:rsidR="00440E64">
        <w:fldChar w:fldCharType="end"/>
      </w:r>
      <w:r w:rsidR="00440E64">
        <w:fldChar w:fldCharType="begin"/>
      </w:r>
      <w:r>
        <w:instrText xml:space="preserve"> XE "group PEs and privileges" </w:instrText>
      </w:r>
      <w:r w:rsidR="00440E64">
        <w:fldChar w:fldCharType="end"/>
      </w:r>
      <w:r w:rsidR="00440E64">
        <w:fldChar w:fldCharType="begin"/>
      </w:r>
      <w:r>
        <w:instrText xml:space="preserve"> XE "group reporting" </w:instrText>
      </w:r>
      <w:r w:rsidR="00440E64">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440E64">
        <w:fldChar w:fldCharType="begin"/>
      </w:r>
      <w:r>
        <w:instrText xml:space="preserve"> XE "</w:instrText>
      </w:r>
      <w:r w:rsidRPr="007B1D66">
        <w:instrText>UPT:</w:instrText>
      </w:r>
      <w:r>
        <w:instrText xml:space="preserve">instance level security" </w:instrText>
      </w:r>
      <w:r w:rsidR="00440E64">
        <w:fldChar w:fldCharType="end"/>
      </w:r>
      <w:r w:rsidR="00440E64">
        <w:fldChar w:fldCharType="begin"/>
      </w:r>
      <w:r>
        <w:instrText xml:space="preserve"> XE "overview:instance level security in UPT" </w:instrText>
      </w:r>
      <w:r w:rsidR="00440E64">
        <w:fldChar w:fldCharType="end"/>
      </w:r>
      <w:r w:rsidR="00440E64">
        <w:fldChar w:fldCharType="begin"/>
      </w:r>
      <w:r>
        <w:instrText xml:space="preserve"> XE "instance level security in UPT</w:instrText>
      </w:r>
      <w:r w:rsidRPr="00F2080B">
        <w:instrText>:overview</w:instrText>
      </w:r>
      <w:r>
        <w:instrText xml:space="preserve">" </w:instrText>
      </w:r>
      <w:r w:rsidR="00440E64">
        <w:fldChar w:fldCharType="end"/>
      </w:r>
      <w:r w:rsidR="00440E64">
        <w:fldChar w:fldCharType="begin"/>
      </w:r>
      <w:r>
        <w:instrText xml:space="preserve"> XE "instance level security:administration" </w:instrText>
      </w:r>
      <w:r w:rsidR="00440E64">
        <w:fldChar w:fldCharType="end"/>
      </w:r>
      <w:r w:rsidR="00440E64">
        <w:fldChar w:fldCharType="begin"/>
      </w:r>
      <w:r>
        <w:instrText xml:space="preserve"> XE "</w:instrText>
      </w:r>
      <w:r w:rsidRPr="005F7CA4">
        <w:instrText>security:instance level</w:instrText>
      </w:r>
      <w:r>
        <w:instrText xml:space="preserve">" </w:instrText>
      </w:r>
      <w:r w:rsidR="00440E64">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440E64">
        <w:fldChar w:fldCharType="begin"/>
      </w:r>
      <w:r>
        <w:instrText xml:space="preserve"> XE "</w:instrText>
      </w:r>
      <w:r w:rsidRPr="009B1B40">
        <w:instrText>instance level security:file upload</w:instrText>
      </w:r>
      <w:r>
        <w:instrText xml:space="preserv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440E64">
        <w:fldChar w:fldCharType="begin"/>
      </w:r>
      <w:r>
        <w:instrText xml:space="preserve"> XE "jar file:instance level security in UPT" </w:instrText>
      </w:r>
      <w:r w:rsidR="00440E64">
        <w:fldChar w:fldCharType="end"/>
      </w:r>
      <w:r w:rsidR="00440E64">
        <w:fldChar w:fldCharType="begin"/>
      </w:r>
      <w:r>
        <w:instrText xml:space="preserve"> XE "</w:instrText>
      </w:r>
      <w:r w:rsidRPr="009B1B40">
        <w:instrText>instance level security:file upload</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440E64">
        <w:fldChar w:fldCharType="begin"/>
      </w:r>
      <w:r>
        <w:instrText xml:space="preserve"> XE "add security filter" </w:instrText>
      </w:r>
      <w:r w:rsidR="00440E64">
        <w:fldChar w:fldCharType="end"/>
      </w:r>
      <w:r w:rsidR="00440E64">
        <w:fldChar w:fldCharType="begin"/>
      </w:r>
      <w:r>
        <w:instrText xml:space="preserve"> XE "</w:instrText>
      </w:r>
      <w:r w:rsidRPr="007B1D66">
        <w:instrText>UPT:</w:instrText>
      </w:r>
      <w:r>
        <w:instrText xml:space="preserve">add security filter" </w:instrText>
      </w:r>
      <w:r w:rsidR="00440E64">
        <w:fldChar w:fldCharType="end"/>
      </w:r>
      <w:r w:rsidR="00440E64">
        <w:fldChar w:fldCharType="begin"/>
      </w:r>
      <w:r>
        <w:instrText xml:space="preserve"> XE "instance level security:add filter clause"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r w:rsidR="00440E64">
        <w:fldChar w:fldCharType="begin"/>
      </w:r>
      <w:r>
        <w:instrText xml:space="preserve"> XE "</w:instrText>
      </w:r>
      <w:r w:rsidRPr="00DF046D">
        <w:instrText>security:add filter</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440E64">
        <w:fldChar w:fldCharType="begin"/>
      </w:r>
      <w:r>
        <w:instrText xml:space="preserve"> XE "</w:instrText>
      </w:r>
      <w:r w:rsidRPr="007B1D66">
        <w:instrText>UPT:</w:instrText>
      </w:r>
      <w:r>
        <w:instrText xml:space="preserve">view security filter" </w:instrText>
      </w:r>
      <w:r w:rsidR="00440E64">
        <w:fldChar w:fldCharType="end"/>
      </w:r>
      <w:r w:rsidR="00440E64">
        <w:fldChar w:fldCharType="begin"/>
      </w:r>
      <w:r>
        <w:instrText xml:space="preserve"> XE "</w:instrText>
      </w:r>
      <w:r w:rsidRPr="007B1D66">
        <w:instrText>UPT:</w:instrText>
      </w:r>
      <w:r>
        <w:instrText xml:space="preserve">edit/update security filter" </w:instrText>
      </w:r>
      <w:r w:rsidR="00440E64">
        <w:fldChar w:fldCharType="end"/>
      </w:r>
      <w:r w:rsidR="00440E64">
        <w:fldChar w:fldCharType="begin"/>
      </w:r>
      <w:r>
        <w:instrText xml:space="preserve"> XE "instance level security:modify filter clause"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r w:rsidR="00440E64">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440E64">
        <w:fldChar w:fldCharType="end"/>
      </w:r>
      <w:r w:rsidR="00440E64">
        <w:fldChar w:fldCharType="begin"/>
      </w:r>
      <w:r>
        <w:instrText xml:space="preserve"> XE "</w:instrText>
      </w:r>
      <w:r w:rsidRPr="0054302B">
        <w:instrText>security:filter clause</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440E64">
        <w:fldChar w:fldCharType="begin"/>
      </w:r>
      <w:r>
        <w:instrText xml:space="preserve"> XE "</w:instrText>
      </w:r>
      <w:r w:rsidRPr="003B41FE">
        <w:instrText>UPT:release contents</w:instrText>
      </w:r>
      <w:r>
        <w:instrText xml:space="preserve">" </w:instrText>
      </w:r>
      <w:r w:rsidR="00440E6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440E64">
        <w:fldChar w:fldCharType="begin"/>
      </w:r>
      <w:r>
        <w:instrText xml:space="preserve"> XE "</w:instrText>
      </w:r>
      <w:r w:rsidRPr="000C7E9B">
        <w:instrText>deployment modes</w:instrText>
      </w:r>
      <w:r>
        <w:instrText xml:space="preserve">" </w:instrText>
      </w:r>
      <w:r w:rsidR="00440E64">
        <w:fldChar w:fldCharType="end"/>
      </w:r>
      <w:r w:rsidR="00440E64">
        <w:fldChar w:fldCharType="begin"/>
      </w:r>
      <w:r>
        <w:instrText xml:space="preserve"> XE "</w:instrText>
      </w:r>
      <w:r w:rsidRPr="000C7E9B">
        <w:instrText>installation modes</w:instrText>
      </w:r>
      <w:r>
        <w:instrText xml:space="preserve">" </w:instrText>
      </w:r>
      <w:r w:rsidR="00440E64">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440E64">
        <w:fldChar w:fldCharType="begin"/>
      </w:r>
      <w:r>
        <w:instrText xml:space="preserve"> REF _Ref213835102 \h </w:instrText>
      </w:r>
      <w:r w:rsidR="00440E64">
        <w:fldChar w:fldCharType="separate"/>
      </w:r>
      <w:r w:rsidR="00EF4B85">
        <w:t xml:space="preserve">Figure </w:t>
      </w:r>
      <w:r w:rsidR="00EF4B85">
        <w:rPr>
          <w:noProof/>
        </w:rPr>
        <w:t>3</w:t>
      </w:r>
      <w:r w:rsidR="00EF4B85">
        <w:t>-</w:t>
      </w:r>
      <w:r w:rsidR="00EF4B85">
        <w:rPr>
          <w:noProof/>
        </w:rPr>
        <w:t>32</w:t>
      </w:r>
      <w:r w:rsidR="00440E64">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440E64">
        <w:fldChar w:fldCharType="begin"/>
      </w:r>
      <w:r>
        <w:instrText xml:space="preserve"> XE "</w:instrText>
      </w:r>
      <w:r w:rsidRPr="00B415C2">
        <w:instrText>JBoss:UPT deployment modes</w:instrText>
      </w:r>
      <w:r>
        <w:instrText xml:space="preserve">" </w:instrText>
      </w:r>
      <w:r w:rsidR="00440E64">
        <w:fldChar w:fldCharType="end"/>
      </w:r>
      <w:r w:rsidR="00440E64">
        <w:fldChar w:fldCharType="begin"/>
      </w:r>
      <w:r>
        <w:instrText xml:space="preserve"> XE "</w:instrText>
      </w:r>
      <w:r w:rsidRPr="003805AD">
        <w:instrText>UPT:JBoss deployment</w:instrText>
      </w:r>
      <w:r>
        <w:instrText xml:space="preserve">" </w:instrText>
      </w:r>
      <w:r w:rsidR="00440E64">
        <w:fldChar w:fldCharType="end"/>
      </w:r>
      <w:r w:rsidR="00440E64">
        <w:fldChar w:fldCharType="begin"/>
      </w:r>
      <w:r>
        <w:instrText xml:space="preserve"> XE "</w:instrText>
      </w:r>
      <w:r w:rsidRPr="0039262F">
        <w:instrText>UPT:single install/single schema</w:instrText>
      </w:r>
      <w:r>
        <w:instrText xml:space="preserve">" </w:instrText>
      </w:r>
      <w:r w:rsidR="00440E64">
        <w:fldChar w:fldCharType="end"/>
      </w:r>
    </w:p>
    <w:p w:rsidR="006D66E4" w:rsidRDefault="00440E64"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375815" w:rsidRDefault="00375815"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375815" w:rsidRDefault="00375815"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375815" w:rsidRDefault="00375815"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375815" w:rsidRDefault="00375815"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375815" w:rsidRDefault="00375815"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375815" w:rsidRDefault="00375815"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375815" w:rsidRDefault="00375815"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375815" w:rsidRDefault="00375815"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375815" w:rsidRDefault="00375815"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375815" w:rsidRDefault="00375815"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375815" w:rsidRDefault="00375815"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375815" w:rsidRDefault="00375815"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375815" w:rsidRDefault="00375815"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440E64">
        <w:fldChar w:fldCharType="begin"/>
      </w:r>
      <w:r>
        <w:instrText xml:space="preserve"> REF _Ref238871692 \h </w:instrText>
      </w:r>
      <w:r w:rsidR="00440E64">
        <w:fldChar w:fldCharType="separate"/>
      </w:r>
      <w:r w:rsidR="00EF4B85">
        <w:t xml:space="preserve">Figure </w:t>
      </w:r>
      <w:r w:rsidR="00EF4B85">
        <w:rPr>
          <w:noProof/>
        </w:rPr>
        <w:t>3</w:t>
      </w:r>
      <w:r w:rsidR="00EF4B85">
        <w:t>-</w:t>
      </w:r>
      <w:r w:rsidR="00EF4B85">
        <w:rPr>
          <w:noProof/>
        </w:rPr>
        <w:t>33</w:t>
      </w:r>
      <w:r w:rsidR="00440E64">
        <w:fldChar w:fldCharType="end"/>
      </w:r>
      <w:r>
        <w:t xml:space="preserve"> below</w:t>
      </w:r>
      <w:r w:rsidRPr="007966AD">
        <w:t xml:space="preserve">. </w:t>
      </w:r>
      <w:r w:rsidR="00440E64">
        <w:fldChar w:fldCharType="begin"/>
      </w:r>
      <w:r>
        <w:instrText xml:space="preserve"> XE "</w:instrText>
      </w:r>
      <w:r w:rsidRPr="000368C3">
        <w:instrText>JBoss:UPT common server deployment</w:instrText>
      </w:r>
      <w:r>
        <w:instrText xml:space="preserve">" </w:instrText>
      </w:r>
      <w:r w:rsidR="00440E64">
        <w:fldChar w:fldCharType="end"/>
      </w:r>
      <w:r w:rsidR="00440E64">
        <w:fldChar w:fldCharType="begin"/>
      </w:r>
      <w:r>
        <w:instrText xml:space="preserve"> XE "</w:instrText>
      </w:r>
      <w:r w:rsidRPr="00ED055E">
        <w:instrText>UPT:JBoss common server</w:instrText>
      </w:r>
      <w:r>
        <w:instrText xml:space="preserve">" </w:instrText>
      </w:r>
      <w:r w:rsidR="00440E64">
        <w:fldChar w:fldCharType="end"/>
      </w:r>
      <w:r w:rsidR="00440E64">
        <w:fldChar w:fldCharType="begin"/>
      </w:r>
      <w:r>
        <w:instrText xml:space="preserve"> XE "</w:instrText>
      </w:r>
      <w:r w:rsidRPr="005D2D47">
        <w:instrText xml:space="preserve">UPT:multi-install/multi </w:instrText>
      </w:r>
      <w:r>
        <w:instrText xml:space="preserve">schema" </w:instrText>
      </w:r>
      <w:r w:rsidR="00440E64">
        <w:fldChar w:fldCharType="end"/>
      </w:r>
    </w:p>
    <w:p w:rsidR="006D66E4" w:rsidRDefault="00440E64"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375815" w:rsidRDefault="00375815"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375815" w:rsidRDefault="00375815"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375815" w:rsidRDefault="00375815"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375815" w:rsidRDefault="00375815"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375815" w:rsidRDefault="00375815"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375815" w:rsidRDefault="00375815" w:rsidP="006D66E4">
                    <w:pPr>
                      <w:spacing w:after="60"/>
                      <w:jc w:val="center"/>
                      <w:rPr>
                        <w:rFonts w:cs="Arial"/>
                      </w:rPr>
                    </w:pPr>
                    <w:r>
                      <w:rPr>
                        <w:rFonts w:cs="Arial"/>
                      </w:rPr>
                      <w:t>Common Authorization</w:t>
                    </w:r>
                  </w:p>
                  <w:p w:rsidR="00375815" w:rsidRDefault="00375815"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375815" w:rsidRDefault="00375815"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440E64">
        <w:fldChar w:fldCharType="begin"/>
      </w:r>
      <w:r>
        <w:instrText xml:space="preserve"> REF _Ref213835835 \h </w:instrText>
      </w:r>
      <w:r w:rsidR="00440E64">
        <w:fldChar w:fldCharType="separate"/>
      </w:r>
      <w:r w:rsidR="00EF4B85">
        <w:t xml:space="preserve">Figure </w:t>
      </w:r>
      <w:r w:rsidR="00EF4B85">
        <w:rPr>
          <w:noProof/>
        </w:rPr>
        <w:t>3</w:t>
      </w:r>
      <w:r w:rsidR="00EF4B85">
        <w:t>-</w:t>
      </w:r>
      <w:r w:rsidR="00EF4B85">
        <w:rPr>
          <w:noProof/>
        </w:rPr>
        <w:t>34</w:t>
      </w:r>
      <w:r w:rsidR="00440E64">
        <w:fldChar w:fldCharType="end"/>
      </w:r>
      <w:r>
        <w:t xml:space="preserve"> below</w:t>
      </w:r>
      <w:r w:rsidRPr="007966AD">
        <w:t>.</w:t>
      </w:r>
      <w:r w:rsidR="00440E64">
        <w:fldChar w:fldCharType="begin"/>
      </w:r>
      <w:r>
        <w:instrText xml:space="preserve"> XE "</w:instrText>
      </w:r>
      <w:r w:rsidRPr="00D7069F">
        <w:instrText xml:space="preserve">UPT:local </w:instrText>
      </w:r>
      <w:r>
        <w:instrText xml:space="preserve">install/local schema" </w:instrText>
      </w:r>
      <w:r w:rsidR="00440E64">
        <w:fldChar w:fldCharType="end"/>
      </w:r>
    </w:p>
    <w:p w:rsidR="006D66E4" w:rsidRDefault="00440E64"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375815" w:rsidRDefault="00375815"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375815" w:rsidRDefault="00375815" w:rsidP="006D66E4">
                    <w:pPr>
                      <w:jc w:val="center"/>
                      <w:rPr>
                        <w:rFonts w:cs="Arial"/>
                      </w:rPr>
                    </w:pPr>
                    <w:r>
                      <w:rPr>
                        <w:rFonts w:cs="Arial"/>
                      </w:rPr>
                      <w:t>Authorization</w:t>
                    </w:r>
                  </w:p>
                  <w:p w:rsidR="00375815" w:rsidRDefault="00375815"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375815" w:rsidRDefault="00375815"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440E64">
        <w:fldChar w:fldCharType="begin"/>
      </w:r>
      <w:r>
        <w:instrText xml:space="preserve"> XE "UPT:deployment" </w:instrText>
      </w:r>
      <w:r w:rsidR="00440E64">
        <w:fldChar w:fldCharType="end"/>
      </w:r>
      <w:r w:rsidR="00440E64">
        <w:fldChar w:fldCharType="begin"/>
      </w:r>
      <w:r>
        <w:instrText xml:space="preserve"> XE "UPT:installation" </w:instrText>
      </w:r>
      <w:r w:rsidR="00440E64">
        <w:fldChar w:fldCharType="end"/>
      </w:r>
      <w:r w:rsidR="00440E64">
        <w:fldChar w:fldCharType="begin"/>
      </w:r>
      <w:r>
        <w:instrText xml:space="preserve"> XE "UPT:requirements" </w:instrText>
      </w:r>
      <w:r w:rsidR="00440E64">
        <w:fldChar w:fldCharType="end"/>
      </w:r>
      <w:r w:rsidR="00440E64">
        <w:fldChar w:fldCharType="begin"/>
      </w:r>
      <w:r>
        <w:instrText xml:space="preserve"> XE "software requirements for UPT" </w:instrText>
      </w:r>
      <w:r w:rsidR="00440E64">
        <w:fldChar w:fldCharType="end"/>
      </w:r>
      <w:r w:rsidR="00440E64">
        <w:fldChar w:fldCharType="begin"/>
      </w:r>
      <w:r>
        <w:instrText xml:space="preserve"> XE "UPT:release components" </w:instrText>
      </w:r>
      <w:r w:rsidR="00440E64">
        <w:fldChar w:fldCharType="end"/>
      </w:r>
      <w:r w:rsidR="00440E64">
        <w:fldChar w:fldCharType="begin"/>
      </w:r>
      <w:r>
        <w:instrText xml:space="preserve"> XE "environment requirements for UPT" </w:instrText>
      </w:r>
      <w:r w:rsidR="00440E64">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440E64">
        <w:fldChar w:fldCharType="begin"/>
      </w:r>
      <w:r>
        <w:instrText xml:space="preserve"> PAGEREF _Ref238872199 \h </w:instrText>
      </w:r>
      <w:r w:rsidR="00440E64">
        <w:fldChar w:fldCharType="separate"/>
      </w:r>
      <w:r w:rsidR="00EF4B85">
        <w:rPr>
          <w:noProof/>
        </w:rPr>
        <w:t>85</w:t>
      </w:r>
      <w:r w:rsidR="00440E64">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440E64">
        <w:fldChar w:fldCharType="begin"/>
      </w:r>
      <w:r>
        <w:instrText xml:space="preserve"> XE "install CSM UPT" </w:instrText>
      </w:r>
      <w:r w:rsidR="00440E64">
        <w:fldChar w:fldCharType="end"/>
      </w:r>
      <w:r w:rsidR="00440E64">
        <w:fldChar w:fldCharType="begin"/>
      </w:r>
      <w:r>
        <w:instrText xml:space="preserve"> XE "GUI installer" </w:instrText>
      </w:r>
      <w:r w:rsidR="00440E64">
        <w:fldChar w:fldCharType="end"/>
      </w:r>
      <w:r w:rsidR="00440E64">
        <w:fldChar w:fldCharType="begin"/>
      </w:r>
      <w:r>
        <w:instrText xml:space="preserve"> XE "UPT:install via GUI" </w:instrText>
      </w:r>
      <w:r w:rsidR="00440E64">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440E64">
        <w:fldChar w:fldCharType="begin"/>
      </w:r>
      <w:r>
        <w:instrText xml:space="preserve"> PAGEREF _Ref238874167 \h </w:instrText>
      </w:r>
      <w:r w:rsidR="00440E64">
        <w:fldChar w:fldCharType="separate"/>
      </w:r>
      <w:r w:rsidR="00EF4B85">
        <w:rPr>
          <w:noProof/>
        </w:rPr>
        <w:t>83</w:t>
      </w:r>
      <w:r w:rsidR="00440E64">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440E64"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440E64"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508324" cy="2687541"/>
            <wp:effectExtent l="19050" t="0" r="6526"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440E64"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6D66E4">
            <w:pPr>
              <w:pStyle w:val="TableText"/>
              <w:rPr>
                <w:rStyle w:val="CodeChar0"/>
              </w:rPr>
            </w:pPr>
            <w:r>
              <w:rPr>
                <w:rStyle w:val="CodeChar0"/>
              </w:rPr>
              <w:t>Database Application System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Database Application System Password</w:t>
            </w:r>
          </w:p>
        </w:tc>
        <w:tc>
          <w:tcPr>
            <w:tcW w:w="3461" w:type="dxa"/>
            <w:vAlign w:val="center"/>
          </w:tcPr>
          <w:p w:rsidR="00041EFF" w:rsidRDefault="00041EFF" w:rsidP="006D66E4">
            <w:pPr>
              <w:pStyle w:val="TableText"/>
            </w:pPr>
            <w:r>
              <w:t>Application user password</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Recreate the CSM UPT Database Schema?</w:t>
            </w:r>
          </w:p>
        </w:tc>
        <w:tc>
          <w:tcPr>
            <w:tcW w:w="3461" w:type="dxa"/>
            <w:vAlign w:val="center"/>
          </w:tcPr>
          <w:p w:rsidR="00041EFF" w:rsidRDefault="00041EFF"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440E64"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440E64"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440E64"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440E64">
        <w:fldChar w:fldCharType="begin"/>
      </w:r>
      <w:r>
        <w:instrText xml:space="preserve"> XE "upgrade CSM UPT" </w:instrText>
      </w:r>
      <w:r w:rsidR="00440E64">
        <w:fldChar w:fldCharType="end"/>
      </w:r>
      <w:r w:rsidR="00440E64">
        <w:fldChar w:fldCharType="begin"/>
      </w:r>
      <w:r>
        <w:instrText xml:space="preserve"> XE "GUI upgrade" </w:instrText>
      </w:r>
      <w:r w:rsidR="00440E64">
        <w:fldChar w:fldCharType="end"/>
      </w:r>
      <w:r w:rsidR="00440E64">
        <w:fldChar w:fldCharType="begin"/>
      </w:r>
      <w:r>
        <w:instrText xml:space="preserve"> XE "UPT:upgrade via GUI" </w:instrText>
      </w:r>
      <w:r w:rsidR="00440E64">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440E64">
        <w:fldChar w:fldCharType="begin"/>
      </w:r>
      <w:r>
        <w:instrText xml:space="preserve"> PAGEREF _Ref238872199 \h </w:instrText>
      </w:r>
      <w:r w:rsidR="00440E64">
        <w:fldChar w:fldCharType="separate"/>
      </w:r>
      <w:r w:rsidR="00EF4B85">
        <w:rPr>
          <w:noProof/>
        </w:rPr>
        <w:t>85</w:t>
      </w:r>
      <w:r w:rsidR="00440E64">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440E64">
        <w:fldChar w:fldCharType="begin"/>
      </w:r>
      <w:r>
        <w:instrText xml:space="preserve"> PAGEREF _Ref238876340 \h </w:instrText>
      </w:r>
      <w:r w:rsidR="00440E64">
        <w:fldChar w:fldCharType="separate"/>
      </w:r>
      <w:r w:rsidR="00EF4B85">
        <w:rPr>
          <w:noProof/>
        </w:rPr>
        <w:t>71</w:t>
      </w:r>
      <w:r w:rsidR="00440E64">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440E64"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440E64">
        <w:fldChar w:fldCharType="begin"/>
      </w:r>
      <w:r>
        <w:instrText xml:space="preserve"> PAGEREF _Ref238881130 \h </w:instrText>
      </w:r>
      <w:r w:rsidR="00440E64">
        <w:fldChar w:fldCharType="separate"/>
      </w:r>
      <w:r w:rsidR="00EF4B85">
        <w:rPr>
          <w:noProof/>
        </w:rPr>
        <w:t>73</w:t>
      </w:r>
      <w:r w:rsidR="00440E64">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"command line installer" </w:instrText>
      </w:r>
      <w:r w:rsidR="00440E64">
        <w:fldChar w:fldCharType="end"/>
      </w:r>
      <w:r w:rsidR="00440E64">
        <w:fldChar w:fldCharType="begin"/>
      </w:r>
      <w:r>
        <w:instrText xml:space="preserve"> XE "UPT:install via command line" </w:instrText>
      </w:r>
      <w:r w:rsidR="00440E64">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"typical install" </w:instrText>
      </w:r>
      <w:r w:rsidR="00440E64">
        <w:fldChar w:fldCharType="end"/>
      </w:r>
      <w:r w:rsidR="00440E64">
        <w:fldChar w:fldCharType="begin"/>
      </w:r>
      <w:r>
        <w:instrText xml:space="preserve"> XE "UPT:typical install" </w:instrText>
      </w:r>
      <w:r w:rsidR="00440E64">
        <w:fldChar w:fldCharType="end"/>
      </w:r>
      <w:r w:rsidR="00440E64" w:rsidRPr="006C4FBA">
        <w:fldChar w:fldCharType="begin"/>
      </w:r>
      <w:r w:rsidRPr="006C4FBA">
        <w:instrText xml:space="preserve"> XE "</w:instrText>
      </w:r>
      <w:r>
        <w:instrText>single install/single schema install</w:instrText>
      </w:r>
      <w:r w:rsidRPr="006C4FBA">
        <w:instrText xml:space="preserve">" </w:instrText>
      </w:r>
      <w:r w:rsidR="00440E64" w:rsidRPr="006C4FBA">
        <w:fldChar w:fldCharType="end"/>
      </w:r>
      <w:r w:rsidR="00440E64">
        <w:fldChar w:fldCharType="begin"/>
      </w:r>
      <w:r>
        <w:instrText xml:space="preserve"> XE "</w:instrText>
      </w:r>
      <w:r w:rsidRPr="00F46B4A">
        <w:instrText>install.properties file</w:instrText>
      </w:r>
      <w:r>
        <w:instrText xml:space="preserve">" </w:instrText>
      </w:r>
      <w:r w:rsidR="00440E64">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440E64">
        <w:fldChar w:fldCharType="begin"/>
      </w:r>
      <w:r>
        <w:instrText xml:space="preserve"> REF _Ref238894657 \h </w:instrText>
      </w:r>
      <w:r w:rsidR="00440E64">
        <w:fldChar w:fldCharType="separate"/>
      </w:r>
      <w:r w:rsidR="00EF4B85">
        <w:t xml:space="preserve">Table </w:t>
      </w:r>
      <w:r w:rsidR="00EF4B85">
        <w:rPr>
          <w:noProof/>
        </w:rPr>
        <w:t>3</w:t>
      </w:r>
      <w:r w:rsidR="00EF4B85">
        <w:noBreakHyphen/>
      </w:r>
      <w:r w:rsidR="00EF4B85">
        <w:rPr>
          <w:noProof/>
        </w:rPr>
        <w:t>12</w:t>
      </w:r>
      <w:r w:rsidR="00440E64">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440E64">
        <w:fldChar w:fldCharType="begin"/>
      </w:r>
      <w:r>
        <w:instrText xml:space="preserve"> REF _Ref238883069 \h </w:instrText>
      </w:r>
      <w:r w:rsidR="00440E64">
        <w:fldChar w:fldCharType="separate"/>
      </w:r>
      <w:r w:rsidR="00EF4B85">
        <w:t xml:space="preserve">Figure </w:t>
      </w:r>
      <w:r w:rsidR="00EF4B85">
        <w:rPr>
          <w:noProof/>
        </w:rPr>
        <w:t>3</w:t>
      </w:r>
      <w:r w:rsidR="00EF4B85">
        <w:t>-</w:t>
      </w:r>
      <w:r w:rsidR="00EF4B85">
        <w:rPr>
          <w:noProof/>
        </w:rPr>
        <w:t>55</w:t>
      </w:r>
      <w:r w:rsidR="00440E6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3F5011">
            <w:pPr>
              <w:pStyle w:val="TableText"/>
              <w:rPr>
                <w:rStyle w:val="CodeChar0"/>
              </w:rPr>
            </w:pPr>
            <w:commentRangeStart w:id="466"/>
            <w:r>
              <w:rPr>
                <w:rStyle w:val="CodeChar0"/>
              </w:rPr>
              <w:t>U</w:t>
            </w:r>
            <w:r w:rsidR="00583ED6" w:rsidRPr="007A321D">
              <w:rPr>
                <w:rStyle w:val="CodeChar0"/>
              </w:rPr>
              <w:t>pt.</w:t>
            </w:r>
            <w:commentRangeStart w:id="467"/>
            <w:r w:rsidR="003F5011">
              <w:rPr>
                <w:rStyle w:val="CodeChar0"/>
              </w:rPr>
              <w:t>central</w:t>
            </w:r>
            <w:commentRangeEnd w:id="467"/>
            <w:r w:rsidR="00771AAB">
              <w:rPr>
                <w:rStyle w:val="CommentReference"/>
              </w:rPr>
              <w:commentReference w:id="467"/>
            </w:r>
            <w:r w:rsidR="00583ED6" w:rsidRPr="007A321D">
              <w:rPr>
                <w:rStyle w:val="CodeChar0"/>
              </w:rPr>
              <w: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8" w:name="_Ref238883069"/>
      <w:r>
        <w:t xml:space="preserve">Figure </w:t>
      </w:r>
      <w:fldSimple w:instr=" STYLEREF 1 \s ">
        <w:r w:rsidR="00EF4B85">
          <w:rPr>
            <w:noProof/>
          </w:rPr>
          <w:t>3</w:t>
        </w:r>
      </w:fldSimple>
      <w:r>
        <w:t>-</w:t>
      </w:r>
      <w:fldSimple w:instr=" SEQ Figure \* ARABIC \s 1 ">
        <w:r w:rsidR="00EF4B85">
          <w:rPr>
            <w:noProof/>
          </w:rPr>
          <w:t>55</w:t>
        </w:r>
      </w:fldSimple>
      <w:bookmarkEnd w:id="468"/>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"non-typical install" </w:instrText>
      </w:r>
      <w:r w:rsidR="00440E64">
        <w:fldChar w:fldCharType="end"/>
      </w:r>
      <w:r w:rsidR="00440E64">
        <w:fldChar w:fldCharType="begin"/>
      </w:r>
      <w:r>
        <w:instrText xml:space="preserve"> XE "UPT:non-typical install" </w:instrText>
      </w:r>
      <w:r w:rsidR="00440E64">
        <w:fldChar w:fldCharType="end"/>
      </w:r>
      <w:r w:rsidR="00440E64" w:rsidRPr="006C4FBA">
        <w:fldChar w:fldCharType="begin"/>
      </w:r>
      <w:r w:rsidRPr="006C4FBA">
        <w:instrText xml:space="preserve"> XE "</w:instrText>
      </w:r>
      <w:r>
        <w:instrText>single install/multiple schema install</w:instrText>
      </w:r>
      <w:r w:rsidRPr="006C4FBA">
        <w:instrText xml:space="preserve">" </w:instrText>
      </w:r>
      <w:r w:rsidR="00440E64" w:rsidRPr="006C4FBA">
        <w:fldChar w:fldCharType="end"/>
      </w:r>
      <w:r w:rsidR="00440E64">
        <w:fldChar w:fldCharType="begin"/>
      </w:r>
      <w:r>
        <w:instrText xml:space="preserve"> XE "</w:instrText>
      </w:r>
      <w:r w:rsidRPr="00F46B4A">
        <w:instrText>install.properties file</w:instrText>
      </w:r>
      <w:r>
        <w:instrText xml:space="preserve">" </w:instrText>
      </w:r>
      <w:r w:rsidR="00440E64">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440E64">
        <w:fldChar w:fldCharType="begin"/>
      </w:r>
      <w:r>
        <w:instrText xml:space="preserve"> REF _Ref238894690 \h </w:instrText>
      </w:r>
      <w:r w:rsidR="00440E64">
        <w:fldChar w:fldCharType="separate"/>
      </w:r>
      <w:r w:rsidR="00EF4B85">
        <w:t xml:space="preserve">Table </w:t>
      </w:r>
      <w:r w:rsidR="00EF4B85">
        <w:rPr>
          <w:noProof/>
        </w:rPr>
        <w:t>3</w:t>
      </w:r>
      <w:r w:rsidR="00EF4B85">
        <w:noBreakHyphen/>
      </w:r>
      <w:r w:rsidR="00EF4B85">
        <w:rPr>
          <w:noProof/>
        </w:rPr>
        <w:t>13</w:t>
      </w:r>
      <w:r w:rsidR="00440E64">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9"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9"/>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440E64">
        <w:fldChar w:fldCharType="begin"/>
      </w:r>
      <w:r>
        <w:instrText xml:space="preserve"> REF _Ref238894718 \h </w:instrText>
      </w:r>
      <w:r w:rsidR="00440E64">
        <w:fldChar w:fldCharType="separate"/>
      </w:r>
      <w:r w:rsidR="00EF4B85">
        <w:t xml:space="preserve">Table </w:t>
      </w:r>
      <w:r w:rsidR="00EF4B85">
        <w:rPr>
          <w:noProof/>
        </w:rPr>
        <w:t>3</w:t>
      </w:r>
      <w:r w:rsidR="00EF4B85">
        <w:noBreakHyphen/>
      </w:r>
      <w:r w:rsidR="00EF4B85">
        <w:rPr>
          <w:noProof/>
        </w:rPr>
        <w:t>14</w:t>
      </w:r>
      <w:r w:rsidR="00440E6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70"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70"/>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instrText xml:space="preserve"> XE "upgrade</w:instrText>
      </w:r>
      <w:r w:rsidRPr="006C4FBA">
        <w:instrText xml:space="preserve"> CSM UPT" </w:instrText>
      </w:r>
      <w:r w:rsidR="00440E64" w:rsidRPr="006C4FBA">
        <w:fldChar w:fldCharType="end"/>
      </w:r>
      <w:r w:rsidR="00440E64">
        <w:fldChar w:fldCharType="begin"/>
      </w:r>
      <w:r>
        <w:instrText xml:space="preserve"> XE "typical upgrade" </w:instrText>
      </w:r>
      <w:r w:rsidR="00440E64">
        <w:fldChar w:fldCharType="end"/>
      </w:r>
      <w:r w:rsidR="00440E64">
        <w:fldChar w:fldCharType="begin"/>
      </w:r>
      <w:r>
        <w:instrText xml:space="preserve"> XE "UPT:typical upgrade" </w:instrText>
      </w:r>
      <w:r w:rsidR="00440E64">
        <w:fldChar w:fldCharType="end"/>
      </w:r>
      <w:r w:rsidR="00440E64" w:rsidRPr="006C4FBA">
        <w:fldChar w:fldCharType="begin"/>
      </w:r>
      <w:r w:rsidRPr="006C4FBA">
        <w:instrText xml:space="preserve"> XE "</w:instrText>
      </w:r>
      <w:r>
        <w:instrText>single install/single schema upgrade</w:instrText>
      </w:r>
      <w:r w:rsidRPr="006C4FBA">
        <w:instrText xml:space="preserve">" </w:instrText>
      </w:r>
      <w:r w:rsidR="00440E64" w:rsidRPr="006C4FBA">
        <w:fldChar w:fldCharType="end"/>
      </w:r>
      <w:r w:rsidR="00440E64">
        <w:fldChar w:fldCharType="begin"/>
      </w:r>
      <w:r>
        <w:instrText xml:space="preserve"> XE "upgrade</w:instrText>
      </w:r>
      <w:r w:rsidRPr="00F46B4A">
        <w:instrText>.properties file</w:instrText>
      </w:r>
      <w:r>
        <w:instrText xml:space="preserve">" </w:instrText>
      </w:r>
      <w:r w:rsidR="00440E64">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440E64">
        <w:fldChar w:fldCharType="begin"/>
      </w:r>
      <w:r>
        <w:instrText xml:space="preserve"> REF _Ref238894752 \h </w:instrText>
      </w:r>
      <w:r w:rsidR="00440E64">
        <w:fldChar w:fldCharType="separate"/>
      </w:r>
      <w:r w:rsidR="00EF4B85">
        <w:t xml:space="preserve">Table </w:t>
      </w:r>
      <w:r w:rsidR="00EF4B85">
        <w:rPr>
          <w:noProof/>
        </w:rPr>
        <w:t>3</w:t>
      </w:r>
      <w:r w:rsidR="00EF4B85">
        <w:noBreakHyphen/>
      </w:r>
      <w:r w:rsidR="00EF4B85">
        <w:rPr>
          <w:noProof/>
        </w:rPr>
        <w:t>15</w:t>
      </w:r>
      <w:r w:rsidR="00440E64">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E11428" w:rsidRDefault="00E11428" w:rsidP="00E11428">
            <w:pPr>
              <w:pStyle w:val="TableText"/>
              <w:rPr>
                <w:rStyle w:val="CodeChar0"/>
              </w:rPr>
            </w:pPr>
            <w:r w:rsidRPr="00E11428">
              <w:rPr>
                <w:rStyle w:val="CodeChar0"/>
              </w:rPr>
              <w:t>application.base.path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1"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1"/>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440E64">
        <w:fldChar w:fldCharType="begin"/>
      </w:r>
      <w:r>
        <w:instrText xml:space="preserve"> REF _Ref238894790 \h </w:instrText>
      </w:r>
      <w:r w:rsidR="00440E64">
        <w:fldChar w:fldCharType="separate"/>
      </w:r>
      <w:r w:rsidR="00EF4B85">
        <w:t xml:space="preserve">Table </w:t>
      </w:r>
      <w:r w:rsidR="00EF4B85">
        <w:rPr>
          <w:noProof/>
        </w:rPr>
        <w:t>3</w:t>
      </w:r>
      <w:r w:rsidR="00EF4B85">
        <w:noBreakHyphen/>
      </w:r>
      <w:r w:rsidR="00EF4B85">
        <w:rPr>
          <w:noProof/>
        </w:rPr>
        <w:t>16</w:t>
      </w:r>
      <w:r w:rsidR="00440E6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04"/>
        <w:gridCol w:w="352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2"/>
            <w:commentRangeStart w:id="473"/>
            <w:r w:rsidR="008A4F74" w:rsidRPr="007A321D">
              <w:rPr>
                <w:rStyle w:val="CodeChar0"/>
              </w:rPr>
              <w:t>.</w:t>
            </w:r>
            <w:r w:rsidR="006B0BC1">
              <w:rPr>
                <w:rStyle w:val="CodeChar0"/>
              </w:rPr>
              <w:t>central</w:t>
            </w:r>
            <w:r w:rsidR="008A4F74" w:rsidRPr="007A321D">
              <w:rPr>
                <w:rStyle w:val="CodeChar0"/>
              </w:rPr>
              <w:t>.</w:t>
            </w:r>
            <w:commentRangeEnd w:id="472"/>
            <w:r>
              <w:rPr>
                <w:rStyle w:val="CommentReference"/>
              </w:rPr>
              <w:commentReference w:id="472"/>
            </w:r>
            <w:commentRangeEnd w:id="473"/>
            <w:r w:rsidR="009D37F7">
              <w:rPr>
                <w:rStyle w:val="CommentReference"/>
              </w:rPr>
              <w:commentReference w:id="473"/>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4"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4"/>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Run the Ant Build ‘</w:t>
      </w:r>
      <w:r w:rsidR="00F51332">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 xml:space="preserve">Ant </w:t>
      </w:r>
      <w:r w:rsidR="003F1BED">
        <w:rPr>
          <w:rStyle w:val="CodeChar0"/>
        </w:rPr>
        <w:t xml:space="preserve">–Dproperties.file=upgrade.properties </w:t>
      </w:r>
      <w:r>
        <w:rPr>
          <w:rStyle w:val="CodeChar0"/>
        </w:rPr>
        <w:t>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instrText xml:space="preserve"> XE "upgrade</w:instrText>
      </w:r>
      <w:r w:rsidRPr="006C4FBA">
        <w:instrText xml:space="preserve"> CSM UPT" </w:instrText>
      </w:r>
      <w:r w:rsidR="00440E64" w:rsidRPr="006C4FBA">
        <w:fldChar w:fldCharType="end"/>
      </w:r>
      <w:r w:rsidR="00440E64">
        <w:fldChar w:fldCharType="begin"/>
      </w:r>
      <w:r>
        <w:instrText xml:space="preserve"> XE "non-typical upgrade" </w:instrText>
      </w:r>
      <w:r w:rsidR="00440E64">
        <w:fldChar w:fldCharType="end"/>
      </w:r>
      <w:r w:rsidR="00440E64">
        <w:fldChar w:fldCharType="begin"/>
      </w:r>
      <w:r>
        <w:instrText xml:space="preserve"> XE "UPT:non-typical upgrade" </w:instrText>
      </w:r>
      <w:r w:rsidR="00440E64">
        <w:fldChar w:fldCharType="end"/>
      </w:r>
      <w:r w:rsidR="00440E64" w:rsidRPr="006C4FBA">
        <w:fldChar w:fldCharType="begin"/>
      </w:r>
      <w:r w:rsidRPr="006C4FBA">
        <w:instrText xml:space="preserve"> XE "</w:instrText>
      </w:r>
      <w:r>
        <w:instrText>single install/multiple schema upgrade</w:instrText>
      </w:r>
      <w:r w:rsidRPr="006C4FBA">
        <w:instrText xml:space="preserve">" </w:instrText>
      </w:r>
      <w:r w:rsidR="00440E64" w:rsidRPr="006C4FBA">
        <w:fldChar w:fldCharType="end"/>
      </w:r>
      <w:r w:rsidR="00440E64">
        <w:fldChar w:fldCharType="begin"/>
      </w:r>
      <w:r>
        <w:instrText xml:space="preserve"> XE "upgrade</w:instrText>
      </w:r>
      <w:r w:rsidRPr="00F46B4A">
        <w:instrText>.properties file</w:instrText>
      </w:r>
      <w:r>
        <w:instrText xml:space="preserve">" </w:instrText>
      </w:r>
      <w:r w:rsidR="00440E64">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440E64">
        <w:fldChar w:fldCharType="begin"/>
      </w:r>
      <w:r>
        <w:instrText xml:space="preserve"> REF _Ref238894822 \h </w:instrText>
      </w:r>
      <w:r w:rsidR="00440E64">
        <w:fldChar w:fldCharType="separate"/>
      </w:r>
      <w:r w:rsidR="00EF4B85">
        <w:t xml:space="preserve">Table </w:t>
      </w:r>
      <w:r w:rsidR="00EF4B85">
        <w:rPr>
          <w:noProof/>
        </w:rPr>
        <w:t>3</w:t>
      </w:r>
      <w:r w:rsidR="00EF4B85">
        <w:noBreakHyphen/>
      </w:r>
      <w:r w:rsidR="00EF4B85">
        <w:rPr>
          <w:noProof/>
        </w:rPr>
        <w:t>17</w:t>
      </w:r>
      <w:r w:rsidR="00440E64">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906111" w:rsidRPr="007966AD" w:rsidTr="006D66E4">
        <w:trPr>
          <w:cantSplit/>
        </w:trPr>
        <w:tc>
          <w:tcPr>
            <w:tcW w:w="3697" w:type="dxa"/>
            <w:vAlign w:val="center"/>
          </w:tcPr>
          <w:p w:rsidR="00906111" w:rsidRDefault="00906111" w:rsidP="000867D7">
            <w:pPr>
              <w:pStyle w:val="TableText"/>
              <w:rPr>
                <w:rStyle w:val="CodeChar0"/>
              </w:rPr>
            </w:pPr>
            <w:r w:rsidRPr="00E11428">
              <w:rPr>
                <w:rStyle w:val="CodeChar0"/>
              </w:rPr>
              <w:t>application.base.path</w:t>
            </w:r>
          </w:p>
        </w:tc>
        <w:tc>
          <w:tcPr>
            <w:tcW w:w="4727" w:type="dxa"/>
            <w:vAlign w:val="center"/>
          </w:tcPr>
          <w:p w:rsidR="00906111" w:rsidRDefault="00906111" w:rsidP="000867D7">
            <w:pPr>
              <w:pStyle w:val="TableText"/>
            </w:pPr>
            <w:r>
              <w:t>Specify the path where you want to install the JBoss/CSM UPT.</w:t>
            </w:r>
          </w:p>
        </w:tc>
      </w:tr>
    </w:tbl>
    <w:p w:rsidR="006D66E4" w:rsidRDefault="006D66E4" w:rsidP="006D66E4">
      <w:pPr>
        <w:pStyle w:val="Caption"/>
      </w:pPr>
      <w:bookmarkStart w:id="475"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5"/>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440E64">
        <w:fldChar w:fldCharType="begin"/>
      </w:r>
      <w:r>
        <w:instrText xml:space="preserve"> REF _Ref238894848 \h </w:instrText>
      </w:r>
      <w:r w:rsidR="00440E64">
        <w:fldChar w:fldCharType="separate"/>
      </w:r>
      <w:r w:rsidR="00EF4B85">
        <w:t xml:space="preserve">Table </w:t>
      </w:r>
      <w:r w:rsidR="00EF4B85">
        <w:rPr>
          <w:noProof/>
        </w:rPr>
        <w:t>3</w:t>
      </w:r>
      <w:r w:rsidR="00EF4B85">
        <w:noBreakHyphen/>
      </w:r>
      <w:r w:rsidR="00EF4B85">
        <w:rPr>
          <w:noProof/>
        </w:rPr>
        <w:t>18</w:t>
      </w:r>
      <w:r w:rsidR="00440E6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6"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6"/>
      <w:r>
        <w:t xml:space="preserve"> </w:t>
      </w:r>
      <w:r w:rsidRPr="009F7259">
        <w:t>Optional properties for upgrade.properties file for non-typical installation</w:t>
      </w:r>
    </w:p>
    <w:p w:rsidR="006D66E4" w:rsidRDefault="006D66E4" w:rsidP="00896F6F">
      <w:pPr>
        <w:pStyle w:val="ListNumber"/>
        <w:numPr>
          <w:ilvl w:val="0"/>
          <w:numId w:val="76"/>
        </w:numPr>
      </w:pPr>
      <w:r>
        <w:t>Run the Ant Build ‘</w:t>
      </w:r>
      <w:r w:rsidR="00AB0A45">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AB0A45" w:rsidRPr="00C2561D" w:rsidRDefault="00AB0A45" w:rsidP="00AB0A45">
      <w:pPr>
        <w:pStyle w:val="BodyTextIndent2"/>
        <w:ind w:left="1440"/>
        <w:rPr>
          <w:rStyle w:val="CodeChar0"/>
        </w:rPr>
      </w:pPr>
      <w:r>
        <w:rPr>
          <w:rStyle w:val="CodeChar0"/>
        </w:rPr>
        <w:t xml:space="preserve">   Ant –Dproperties.file=upgrade.properties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7" w:name="_Ref213636229"/>
      <w:bookmarkStart w:id="478" w:name="_Ref213636233"/>
      <w:bookmarkStart w:id="479" w:name="_Toc238804890"/>
      <w:bookmarkStart w:id="480" w:name="_Toc238891327"/>
      <w:bookmarkStart w:id="481" w:name="_Toc238970797"/>
      <w:bookmarkStart w:id="482" w:name="_Ref98147122"/>
      <w:bookmarkStart w:id="483" w:name="_Ref98147127"/>
      <w:r>
        <w:lastRenderedPageBreak/>
        <w:t>CSM Security Web Services</w:t>
      </w:r>
      <w:bookmarkEnd w:id="477"/>
      <w:bookmarkEnd w:id="478"/>
      <w:bookmarkEnd w:id="479"/>
      <w:bookmarkEnd w:id="480"/>
      <w:bookmarkEnd w:id="481"/>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440E64">
        <w:fldChar w:fldCharType="begin"/>
      </w:r>
      <w:r>
        <w:instrText xml:space="preserve"> XE "</w:instrText>
      </w:r>
      <w:r w:rsidRPr="00E54B03">
        <w:instrText>security:web services</w:instrText>
      </w:r>
      <w:r>
        <w:instrText xml:space="preserve">" </w:instrText>
      </w:r>
      <w:r w:rsidR="00440E64">
        <w:fldChar w:fldCharType="end"/>
      </w:r>
      <w:r w:rsidR="00440E64">
        <w:fldChar w:fldCharType="begin"/>
      </w:r>
      <w:r>
        <w:instrText xml:space="preserve"> XE "</w:instrText>
      </w:r>
      <w:r w:rsidRPr="008A34AC">
        <w:instrText>security:WSDL</w:instrText>
      </w:r>
      <w:r>
        <w:instrText xml:space="preserve">" </w:instrText>
      </w:r>
      <w:r w:rsidR="00440E64">
        <w:fldChar w:fldCharType="end"/>
      </w:r>
    </w:p>
    <w:p w:rsidR="006D66E4" w:rsidRDefault="006D66E4" w:rsidP="006D66E4">
      <w:pPr>
        <w:pStyle w:val="Heading2"/>
      </w:pPr>
      <w:bookmarkStart w:id="484" w:name="_Toc238804891"/>
      <w:bookmarkStart w:id="485" w:name="_Toc238891328"/>
      <w:bookmarkStart w:id="486" w:name="_Toc238970798"/>
      <w:bookmarkEnd w:id="482"/>
      <w:bookmarkEnd w:id="483"/>
      <w:r>
        <w:t>Security Web Service WSDL</w:t>
      </w:r>
      <w:bookmarkEnd w:id="484"/>
      <w:bookmarkEnd w:id="485"/>
      <w:bookmarkEnd w:id="486"/>
    </w:p>
    <w:p w:rsidR="006D66E4" w:rsidRDefault="006D66E4" w:rsidP="006D66E4">
      <w:pPr>
        <w:pStyle w:val="BodyText"/>
      </w:pPr>
      <w:r w:rsidRPr="00F65603">
        <w:t xml:space="preserve">The CSM Security Web Service WSDL is </w:t>
      </w:r>
      <w:r>
        <w:t xml:space="preserve">diagramed in </w:t>
      </w:r>
      <w:r w:rsidR="00440E64">
        <w:fldChar w:fldCharType="begin"/>
      </w:r>
      <w:r>
        <w:instrText xml:space="preserve"> REF _Ref213839450 \h </w:instrText>
      </w:r>
      <w:r w:rsidR="00440E64">
        <w:fldChar w:fldCharType="separate"/>
      </w:r>
      <w:r w:rsidR="00EF4B85">
        <w:t xml:space="preserve">Figure </w:t>
      </w:r>
      <w:r w:rsidR="00EF4B85">
        <w:rPr>
          <w:noProof/>
        </w:rPr>
        <w:t>4</w:t>
      </w:r>
      <w:r w:rsidR="00EF4B85">
        <w:t>-</w:t>
      </w:r>
      <w:r w:rsidR="00EF4B85">
        <w:rPr>
          <w:noProof/>
        </w:rPr>
        <w:t>1</w:t>
      </w:r>
      <w:r w:rsidR="00440E64">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7" w:name="_Ref213839450"/>
      <w:r>
        <w:t xml:space="preserve">Figure </w:t>
      </w:r>
      <w:fldSimple w:instr=" STYLEREF 1 \s ">
        <w:r w:rsidR="00EF4B85">
          <w:rPr>
            <w:noProof/>
          </w:rPr>
          <w:t>4</w:t>
        </w:r>
      </w:fldSimple>
      <w:r>
        <w:t>-</w:t>
      </w:r>
      <w:fldSimple w:instr=" SEQ Figure \* ARABIC \s 1 ">
        <w:r w:rsidR="00EF4B85">
          <w:rPr>
            <w:noProof/>
          </w:rPr>
          <w:t>1</w:t>
        </w:r>
      </w:fldSimple>
      <w:bookmarkEnd w:id="487"/>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8" w:name="_Toc238804892"/>
      <w:bookmarkStart w:id="489" w:name="_Toc238891329"/>
      <w:bookmarkStart w:id="490" w:name="_Toc238970799"/>
      <w:r>
        <w:t>Security Web Service Operations</w:t>
      </w:r>
      <w:bookmarkEnd w:id="488"/>
      <w:bookmarkEnd w:id="489"/>
      <w:bookmarkEnd w:id="490"/>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91" w:name="_Toc238804893"/>
      <w:bookmarkStart w:id="492" w:name="_Toc238891330"/>
      <w:bookmarkStart w:id="493" w:name="_Toc238970800"/>
      <w:r>
        <w:t>Login Operation</w:t>
      </w:r>
      <w:bookmarkEnd w:id="491"/>
      <w:bookmarkEnd w:id="492"/>
      <w:bookmarkEnd w:id="493"/>
    </w:p>
    <w:p w:rsidR="006D66E4" w:rsidRDefault="006D66E4" w:rsidP="006D66E4">
      <w:pPr>
        <w:pStyle w:val="BodyText"/>
      </w:pPr>
      <w:r w:rsidRPr="00F65603">
        <w:t>The Login web service operation is a request/response operation.</w:t>
      </w:r>
      <w:r w:rsidR="00440E64">
        <w:fldChar w:fldCharType="begin"/>
      </w:r>
      <w:r>
        <w:instrText xml:space="preserve"> XE "</w:instrText>
      </w:r>
      <w:r w:rsidRPr="0027619E">
        <w:instrText>security:login operation</w:instrText>
      </w:r>
      <w:r>
        <w:instrText xml:space="preserve">" </w:instrText>
      </w:r>
      <w:r w:rsidR="00440E64">
        <w:fldChar w:fldCharType="end"/>
      </w:r>
      <w:r w:rsidR="00440E64">
        <w:fldChar w:fldCharType="begin"/>
      </w:r>
      <w:r>
        <w:instrText xml:space="preserve"> XE "</w:instrText>
      </w:r>
      <w:r w:rsidRPr="000C7E9B">
        <w:instrText>login operation</w:instrText>
      </w:r>
      <w:r>
        <w:instrText xml:space="preserve">" </w:instrText>
      </w:r>
      <w:r w:rsidR="00440E64">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4" w:name="_Toc238804894"/>
      <w:bookmarkStart w:id="495" w:name="_Toc238891331"/>
      <w:bookmarkStart w:id="496" w:name="_Toc238970801"/>
      <w:r>
        <w:t>CheckPermission Operation</w:t>
      </w:r>
      <w:bookmarkEnd w:id="494"/>
      <w:bookmarkEnd w:id="495"/>
      <w:bookmarkEnd w:id="496"/>
    </w:p>
    <w:p w:rsidR="006D66E4" w:rsidRDefault="006D66E4" w:rsidP="006D66E4">
      <w:pPr>
        <w:pStyle w:val="BodyText"/>
      </w:pPr>
      <w:r>
        <w:t>The CheckP</w:t>
      </w:r>
      <w:r w:rsidRPr="00F65603">
        <w:t>ermiss</w:t>
      </w:r>
      <w:r>
        <w:t>i</w:t>
      </w:r>
      <w:r w:rsidRPr="00F65603">
        <w:t xml:space="preserve">on web service operation is a request/response operation. </w:t>
      </w:r>
      <w:r w:rsidR="00440E64">
        <w:fldChar w:fldCharType="begin"/>
      </w:r>
      <w:r>
        <w:instrText xml:space="preserve"> XE "</w:instrText>
      </w:r>
      <w:r w:rsidRPr="00FE4641">
        <w:instrText>security:check permission operation</w:instrText>
      </w:r>
      <w:r>
        <w:instrText xml:space="preserve">" </w:instrText>
      </w:r>
      <w:r w:rsidR="00440E64">
        <w:fldChar w:fldCharType="end"/>
      </w:r>
      <w:r w:rsidR="00440E64">
        <w:fldChar w:fldCharType="begin"/>
      </w:r>
      <w:r>
        <w:instrText xml:space="preserve"> XE "</w:instrText>
      </w:r>
      <w:r w:rsidRPr="000C7E9B">
        <w:instrText>check permission operation</w:instrText>
      </w:r>
      <w:r>
        <w:instrText xml:space="preserve">" </w:instrText>
      </w:r>
      <w:r w:rsidR="00440E64">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7" w:name="_Toc238804895"/>
      <w:bookmarkStart w:id="498" w:name="_Toc238891332"/>
      <w:bookmarkStart w:id="499" w:name="_Toc238970802"/>
      <w:r>
        <w:t>Workflow for CSM Security Web Service</w:t>
      </w:r>
      <w:bookmarkEnd w:id="497"/>
      <w:bookmarkEnd w:id="498"/>
      <w:bookmarkEnd w:id="499"/>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440E64">
        <w:fldChar w:fldCharType="begin"/>
      </w:r>
      <w:r>
        <w:instrText xml:space="preserve"> XE "</w:instrText>
      </w:r>
      <w:r w:rsidRPr="004450FD">
        <w:instrText>security:workflow</w:instrText>
      </w:r>
      <w:r>
        <w:instrText xml:space="preserve">" </w:instrText>
      </w:r>
      <w:r w:rsidR="00440E64">
        <w:fldChar w:fldCharType="end"/>
      </w:r>
      <w:r w:rsidR="00440E64">
        <w:fldChar w:fldCharType="begin"/>
      </w:r>
      <w:r>
        <w:instrText xml:space="preserve"> XE "</w:instrText>
      </w:r>
      <w:r w:rsidRPr="007707C1">
        <w:instrText>workflow:security web service</w:instrText>
      </w:r>
      <w:r>
        <w:instrText xml:space="preserve">" </w:instrText>
      </w:r>
      <w:r w:rsidR="00440E64">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500" w:name="_Toc238804896"/>
      <w:bookmarkStart w:id="501" w:name="_Toc238891333"/>
      <w:bookmarkStart w:id="502" w:name="_Toc238970803"/>
      <w:r>
        <w:t>Installation of CSM Security Web Service</w:t>
      </w:r>
      <w:bookmarkEnd w:id="500"/>
      <w:bookmarkEnd w:id="501"/>
      <w:bookmarkEnd w:id="502"/>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3" w:name="_Toc238804897"/>
      <w:bookmarkStart w:id="504" w:name="_Toc238891334"/>
      <w:bookmarkStart w:id="505" w:name="_Toc238970804"/>
      <w:r>
        <w:t>Create and Prime Database</w:t>
      </w:r>
      <w:bookmarkEnd w:id="503"/>
      <w:bookmarkEnd w:id="504"/>
      <w:bookmarkEnd w:id="505"/>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440E64">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440E64">
        <w:fldChar w:fldCharType="end"/>
      </w:r>
      <w:r w:rsidR="00440E64">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440E64">
        <w:fldChar w:fldCharType="end"/>
      </w:r>
      <w:r w:rsidR="00440E64">
        <w:fldChar w:fldCharType="begin"/>
      </w:r>
      <w:r>
        <w:instrText xml:space="preserve"> XE "</w:instrText>
      </w:r>
      <w:r w:rsidRPr="000C7E9B">
        <w:instrText>authorization schema</w:instrText>
      </w:r>
      <w:r>
        <w:instrText xml:space="preserve">:security" </w:instrText>
      </w:r>
      <w:r w:rsidR="00440E64">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6" w:name="_Toc238804898"/>
      <w:bookmarkStart w:id="507" w:name="_Toc238891335"/>
      <w:bookmarkStart w:id="508" w:name="_Toc238970805"/>
      <w:r>
        <w:t>Configure Datasource</w:t>
      </w:r>
      <w:bookmarkEnd w:id="506"/>
      <w:bookmarkEnd w:id="507"/>
      <w:bookmarkEnd w:id="508"/>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440E64">
        <w:fldChar w:fldCharType="begin"/>
      </w:r>
      <w:r>
        <w:instrText xml:space="preserve"> XE "configure</w:instrText>
      </w:r>
      <w:r w:rsidRPr="000C7E9B">
        <w:instrText xml:space="preserve"> </w:instrText>
      </w:r>
      <w:r>
        <w:instrText xml:space="preserve">security datasource" </w:instrText>
      </w:r>
      <w:r w:rsidR="00440E64">
        <w:fldChar w:fldCharType="end"/>
      </w:r>
      <w:r w:rsidR="00440E64">
        <w:fldChar w:fldCharType="begin"/>
      </w:r>
      <w:r>
        <w:instrText xml:space="preserve"> XE "security</w:instrText>
      </w:r>
      <w:r w:rsidRPr="00796476">
        <w:instrText>:</w:instrText>
      </w:r>
      <w:r>
        <w:instrText xml:space="preserve">datasource" </w:instrText>
      </w:r>
      <w:r w:rsidR="00440E64">
        <w:fldChar w:fldCharType="end"/>
      </w:r>
      <w:r w:rsidR="00440E64">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440E64">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9" w:name="_Toc238804899"/>
      <w:bookmarkStart w:id="510" w:name="_Toc238891336"/>
      <w:bookmarkStart w:id="511" w:name="_Toc238970806"/>
      <w:r>
        <w:t>Configure JBoss JAAS Login Parameters</w:t>
      </w:r>
      <w:bookmarkEnd w:id="509"/>
      <w:bookmarkEnd w:id="510"/>
      <w:bookmarkEnd w:id="511"/>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440E64">
        <w:fldChar w:fldCharType="begin"/>
      </w:r>
      <w:r>
        <w:instrText xml:space="preserve"> XE "</w:instrText>
      </w:r>
      <w:r w:rsidRPr="00BD6E5F">
        <w:instrText>JBoss:JAAS login</w:instrText>
      </w:r>
      <w:r>
        <w:instrText xml:space="preserve">" </w:instrText>
      </w:r>
      <w:r w:rsidR="00440E64">
        <w:fldChar w:fldCharType="end"/>
      </w:r>
      <w:r w:rsidR="00440E64">
        <w:fldChar w:fldCharType="begin"/>
      </w:r>
      <w:r>
        <w:instrText xml:space="preserve"> XE "</w:instrText>
      </w:r>
      <w:r w:rsidRPr="00531747">
        <w:instrText>LDAP:JBoss login</w:instrText>
      </w:r>
      <w:r>
        <w:instrText xml:space="preserve">" </w:instrText>
      </w:r>
      <w:r w:rsidR="00440E64">
        <w:fldChar w:fldCharType="end"/>
      </w:r>
      <w:r w:rsidR="00440E64">
        <w:fldChar w:fldCharType="begin"/>
      </w:r>
      <w:r>
        <w:instrText xml:space="preserve"> XE "security</w:instrText>
      </w:r>
      <w:r w:rsidRPr="002E2948">
        <w:instrText>:JAAS login parameters</w:instrText>
      </w:r>
      <w:r>
        <w:instrText xml:space="preserve">" </w:instrText>
      </w:r>
      <w:r w:rsidR="00440E64">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2" w:name="_Toc238804900"/>
      <w:bookmarkStart w:id="513" w:name="_Toc238891337"/>
      <w:bookmarkStart w:id="514" w:name="_Toc238970807"/>
      <w:r>
        <w:lastRenderedPageBreak/>
        <w:t>Deploy the Security WS .war File</w:t>
      </w:r>
      <w:bookmarkEnd w:id="512"/>
      <w:bookmarkEnd w:id="513"/>
      <w:bookmarkEnd w:id="514"/>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440E64">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440E64">
        <w:fldChar w:fldCharType="end"/>
      </w:r>
      <w:r w:rsidR="00440E64">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440E64">
        <w:fldChar w:fldCharType="end"/>
      </w:r>
      <w:r w:rsidR="00440E64">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440E64">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5" w:name="_Ref213636277"/>
      <w:bookmarkStart w:id="516" w:name="_Ref213636281"/>
      <w:bookmarkStart w:id="517" w:name="_Toc238804901"/>
      <w:bookmarkStart w:id="518" w:name="_Toc238891338"/>
      <w:bookmarkStart w:id="519" w:name="_Toc238970808"/>
      <w:r>
        <w:lastRenderedPageBreak/>
        <w:t>CSM Instance Level and Attribute Level Security</w:t>
      </w:r>
      <w:bookmarkEnd w:id="515"/>
      <w:bookmarkEnd w:id="516"/>
      <w:bookmarkEnd w:id="517"/>
      <w:bookmarkEnd w:id="518"/>
      <w:bookmarkEnd w:id="519"/>
    </w:p>
    <w:p w:rsidR="006D66E4" w:rsidRDefault="006D66E4" w:rsidP="006D66E4">
      <w:pPr>
        <w:pStyle w:val="BodyText"/>
      </w:pPr>
      <w:r>
        <w:t xml:space="preserve">Previously CSM APIs provided instance level and attribute level security. However this security is provided in the java tier. </w:t>
      </w:r>
      <w:r w:rsidR="00440E64">
        <w:fldChar w:fldCharType="begin"/>
      </w:r>
      <w:r>
        <w:instrText xml:space="preserve"> XE "</w:instrText>
      </w:r>
      <w:r w:rsidRPr="00CF26D4">
        <w:instrText>security:overview</w:instrText>
      </w:r>
      <w:r>
        <w:instrText xml:space="preserve">" </w:instrText>
      </w:r>
      <w:r w:rsidR="00440E64">
        <w:fldChar w:fldCharType="end"/>
      </w:r>
      <w:r w:rsidR="00440E64">
        <w:fldChar w:fldCharType="begin"/>
      </w:r>
      <w:r>
        <w:instrText xml:space="preserve"> XE "</w:instrText>
      </w:r>
      <w:r w:rsidRPr="0047360C">
        <w:instrText>overview:security</w:instrText>
      </w:r>
      <w:r>
        <w:instrText xml:space="preserve">" </w:instrText>
      </w:r>
      <w:r w:rsidR="00440E64">
        <w:fldChar w:fldCharType="end"/>
      </w:r>
      <w:r w:rsidR="00440E64">
        <w:fldChar w:fldCharType="begin"/>
      </w:r>
      <w:r>
        <w:instrText xml:space="preserve"> XE "</w:instrText>
      </w:r>
      <w:r w:rsidRPr="00A0793D">
        <w:instrText>security:instance level</w:instrText>
      </w:r>
      <w:r>
        <w:instrText xml:space="preserve">" </w:instrText>
      </w:r>
      <w:r w:rsidR="00440E64">
        <w:fldChar w:fldCharType="end"/>
      </w:r>
      <w:r w:rsidR="00440E64">
        <w:fldChar w:fldCharType="begin"/>
      </w:r>
      <w:r>
        <w:instrText xml:space="preserve"> XE "</w:instrText>
      </w:r>
      <w:r w:rsidRPr="006B1E51">
        <w:instrText>security:attribute level</w:instrText>
      </w:r>
      <w:r>
        <w:instrText xml:space="preserve">" </w:instrText>
      </w:r>
      <w:r w:rsidR="00440E64">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20" w:name="_Toc238804902"/>
      <w:bookmarkStart w:id="521" w:name="_Toc238891339"/>
      <w:bookmarkStart w:id="522" w:name="_Toc238970809"/>
      <w:r>
        <w:t>Instance Level Security</w:t>
      </w:r>
      <w:bookmarkEnd w:id="520"/>
      <w:bookmarkEnd w:id="521"/>
      <w:bookmarkEnd w:id="522"/>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3" w:name="_Toc238804903"/>
      <w:bookmarkStart w:id="524" w:name="_Toc238891340"/>
      <w:bookmarkStart w:id="525" w:name="_Toc238970810"/>
      <w:r>
        <w:t>Requirements Addressed</w:t>
      </w:r>
      <w:bookmarkEnd w:id="523"/>
      <w:bookmarkEnd w:id="524"/>
      <w:bookmarkEnd w:id="525"/>
    </w:p>
    <w:p w:rsidR="006D66E4" w:rsidRDefault="006D66E4" w:rsidP="006D66E4">
      <w:pPr>
        <w:pStyle w:val="BodyText"/>
      </w:pPr>
      <w:r>
        <w:t>The following functional requirements are addressed and provided as part of CSM’s instance level security solution.</w:t>
      </w:r>
      <w:r w:rsidRPr="00A6073E">
        <w:t xml:space="preserve"> </w:t>
      </w:r>
      <w:r w:rsidR="00440E64">
        <w:fldChar w:fldCharType="begin"/>
      </w:r>
      <w:r>
        <w:instrText xml:space="preserve"> XE "</w:instrText>
      </w:r>
      <w:r w:rsidRPr="00A0793D">
        <w:instrText>security:instance level</w:instrText>
      </w:r>
      <w:r>
        <w:instrText xml:space="preserve">" </w:instrText>
      </w:r>
      <w:r w:rsidR="00440E64">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6" w:name="_Toc238804904"/>
      <w:bookmarkStart w:id="527" w:name="_Toc238891341"/>
      <w:bookmarkStart w:id="528" w:name="_Toc238970811"/>
      <w:r>
        <w:t>Overall Design</w:t>
      </w:r>
      <w:bookmarkEnd w:id="526"/>
      <w:bookmarkEnd w:id="527"/>
      <w:bookmarkEnd w:id="528"/>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440E64" w:rsidRPr="008B3B04">
        <w:fldChar w:fldCharType="begin"/>
      </w:r>
      <w:r w:rsidRPr="008B3B04">
        <w:instrText xml:space="preserve"> XE "instance level security:overall design" </w:instrText>
      </w:r>
      <w:r w:rsidR="00440E64"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9" w:name="_Toc238804905"/>
      <w:bookmarkStart w:id="530" w:name="_Toc238891342"/>
      <w:bookmarkStart w:id="531" w:name="_Toc238970812"/>
      <w:r>
        <w:t>Provisioning Instance Level Security</w:t>
      </w:r>
      <w:bookmarkEnd w:id="529"/>
      <w:bookmarkEnd w:id="530"/>
      <w:bookmarkEnd w:id="531"/>
    </w:p>
    <w:p w:rsidR="006D66E4" w:rsidRDefault="006D66E4" w:rsidP="006D66E4">
      <w:pPr>
        <w:pStyle w:val="BodyText"/>
      </w:pPr>
      <w:r>
        <w:t xml:space="preserve">A new menu tab has been added to UPT for the purpose of provisioning Instance Level Security. </w:t>
      </w:r>
      <w:r w:rsidR="00440E64">
        <w:fldChar w:fldCharType="begin"/>
      </w:r>
      <w:r>
        <w:instrText xml:space="preserve"> XE "</w:instrText>
      </w:r>
      <w:r w:rsidRPr="001A3219">
        <w:instrText>instance level security:provisioning</w:instrText>
      </w:r>
      <w:r>
        <w:instrText xml:space="preserve">" </w:instrText>
      </w:r>
      <w:r w:rsidR="00440E64">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440E64">
        <w:fldChar w:fldCharType="begin"/>
      </w:r>
      <w:r>
        <w:instrText xml:space="preserve"> REF _Ref213847254 \h </w:instrText>
      </w:r>
      <w:r w:rsidR="00440E64">
        <w:fldChar w:fldCharType="separate"/>
      </w:r>
      <w:r w:rsidR="00EF4B85">
        <w:t xml:space="preserve">Figure </w:t>
      </w:r>
      <w:r w:rsidR="00EF4B85">
        <w:rPr>
          <w:noProof/>
        </w:rPr>
        <w:t>5</w:t>
      </w:r>
      <w:r w:rsidR="00EF4B85">
        <w:t>-</w:t>
      </w:r>
      <w:r w:rsidR="00EF4B85">
        <w:rPr>
          <w:noProof/>
        </w:rPr>
        <w:t>1</w:t>
      </w:r>
      <w:r w:rsidR="00440E64">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2" w:name="_Ref213847254"/>
      <w:r>
        <w:t xml:space="preserve">Figure </w:t>
      </w:r>
      <w:fldSimple w:instr=" STYLEREF 1 \s ">
        <w:r w:rsidR="00EF4B85">
          <w:rPr>
            <w:noProof/>
          </w:rPr>
          <w:t>5</w:t>
        </w:r>
      </w:fldSimple>
      <w:r>
        <w:t>-</w:t>
      </w:r>
      <w:fldSimple w:instr=" SEQ Figure \* ARABIC \s 1 ">
        <w:r w:rsidR="00EF4B85">
          <w:rPr>
            <w:noProof/>
          </w:rPr>
          <w:t>1</w:t>
        </w:r>
      </w:fldSimple>
      <w:bookmarkEnd w:id="532"/>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440E64">
        <w:fldChar w:fldCharType="begin"/>
      </w:r>
      <w:r>
        <w:instrText xml:space="preserve"> PAGEREF _Ref238886752 \h </w:instrText>
      </w:r>
      <w:r w:rsidR="00440E64">
        <w:fldChar w:fldCharType="separate"/>
      </w:r>
      <w:r w:rsidR="00EF4B85">
        <w:rPr>
          <w:noProof/>
        </w:rPr>
        <w:t>63</w:t>
      </w:r>
      <w:r w:rsidR="00440E64">
        <w:fldChar w:fldCharType="end"/>
      </w:r>
      <w:r>
        <w:t>.</w:t>
      </w:r>
      <w:r w:rsidR="00440E64">
        <w:fldChar w:fldCharType="begin"/>
      </w:r>
      <w:r>
        <w:instrText xml:space="preserve"> XE "</w:instrText>
      </w:r>
      <w:r w:rsidRPr="00141237">
        <w:instrText>instance level security:activity flow</w:instrText>
      </w:r>
      <w:r>
        <w:instrText xml:space="preserve">" </w:instrText>
      </w:r>
      <w:r w:rsidR="00440E64">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440E64">
        <w:fldChar w:fldCharType="begin"/>
      </w:r>
      <w:r>
        <w:instrText xml:space="preserve"> XE "</w:instrText>
      </w:r>
      <w:r w:rsidRPr="00347DEE">
        <w:instrText>filter clause</w:instrText>
      </w:r>
      <w:r>
        <w:instrText xml:space="preserve">s" </w:instrText>
      </w:r>
      <w:r w:rsidR="00440E64">
        <w:fldChar w:fldCharType="end"/>
      </w:r>
      <w:r w:rsidR="00440E64">
        <w:fldChar w:fldCharType="begin"/>
      </w:r>
      <w:r>
        <w:instrText xml:space="preserve"> XE "</w:instrText>
      </w:r>
      <w:r w:rsidRPr="00347DEE">
        <w:instrText>create filter clause</w:instrText>
      </w:r>
      <w:r>
        <w:instrText xml:space="preserve">" </w:instrText>
      </w:r>
      <w:r w:rsidR="00440E64">
        <w:fldChar w:fldCharType="end"/>
      </w:r>
      <w:r w:rsidR="00440E64">
        <w:fldChar w:fldCharType="begin"/>
      </w:r>
      <w:r>
        <w:instrText xml:space="preserve"> XE "</w:instrText>
      </w:r>
      <w:r w:rsidRPr="00494705">
        <w:instrText>security:create filter clause</w:instrText>
      </w:r>
      <w:r>
        <w:instrText xml:space="preserve">" </w:instrText>
      </w:r>
      <w:r w:rsidR="00440E64">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440E64">
        <w:fldChar w:fldCharType="begin"/>
      </w:r>
      <w:r>
        <w:instrText xml:space="preserve"> XE "</w:instrText>
      </w:r>
      <w:r w:rsidRPr="00EE77D5">
        <w:instrText>protection element:create</w:instrText>
      </w:r>
      <w:r>
        <w:instrText xml:space="preserve">" </w:instrText>
      </w:r>
      <w:r w:rsidR="00440E64">
        <w:fldChar w:fldCharType="end"/>
      </w:r>
      <w:r w:rsidR="00440E64">
        <w:fldChar w:fldCharType="begin"/>
      </w:r>
      <w:r>
        <w:instrText xml:space="preserve"> XE "</w:instrText>
      </w:r>
      <w:r w:rsidRPr="00347DEE">
        <w:instrText>create protection element</w:instrText>
      </w:r>
      <w:r>
        <w:instrText xml:space="preserve">" </w:instrText>
      </w:r>
      <w:r w:rsidR="00440E64">
        <w:fldChar w:fldCharType="end"/>
      </w:r>
      <w:r w:rsidR="00440E64">
        <w:fldChar w:fldCharType="begin"/>
      </w:r>
      <w:r>
        <w:instrText xml:space="preserve"> XE "</w:instrText>
      </w:r>
      <w:r w:rsidRPr="00DE64D9">
        <w:instrText>security:protection element</w:instrText>
      </w:r>
      <w:r>
        <w:instrText xml:space="preserve">" </w:instrText>
      </w:r>
      <w:r w:rsidR="00440E64">
        <w:fldChar w:fldCharType="end"/>
      </w:r>
    </w:p>
    <w:p w:rsidR="006D66E4" w:rsidRDefault="00440E64"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3"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3"/>
      <w:r>
        <w:t xml:space="preserve"> </w:t>
      </w:r>
      <w:r w:rsidRPr="005C0E05">
        <w:t>Protection Element Fields</w:t>
      </w:r>
    </w:p>
    <w:p w:rsidR="006D66E4" w:rsidRDefault="006D66E4" w:rsidP="006D66E4">
      <w:pPr>
        <w:pStyle w:val="Heading3"/>
      </w:pPr>
      <w:bookmarkStart w:id="534" w:name="_Toc238804906"/>
      <w:bookmarkStart w:id="535" w:name="_Toc238891343"/>
      <w:bookmarkStart w:id="536" w:name="_Toc238970813"/>
      <w:r>
        <w:lastRenderedPageBreak/>
        <w:t>Using Instance Level Security</w:t>
      </w:r>
      <w:bookmarkEnd w:id="534"/>
      <w:bookmarkEnd w:id="535"/>
      <w:bookmarkEnd w:id="536"/>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150DE" w:rsidRDefault="006150DE" w:rsidP="006150DE">
      <w:pPr>
        <w:pStyle w:val="Heading2"/>
      </w:pPr>
      <w:r>
        <w:t>Instance Level Security Performance Enhancements</w:t>
      </w:r>
    </w:p>
    <w:p w:rsidR="001E1639" w:rsidRDefault="001E1639" w:rsidP="006150DE">
      <w:pPr>
        <w:pStyle w:val="BodyText"/>
      </w:pPr>
    </w:p>
    <w:p w:rsidR="006150DE" w:rsidRDefault="006150DE" w:rsidP="006150DE">
      <w:pPr>
        <w:pStyle w:val="BodyText"/>
      </w:pPr>
      <w:r>
        <w:t xml:space="preserve">For advanced users of the Instance Level Security feature, the ability to generate filters based on domain objects is trivial. The Instance Level Security Filters are modified and used extensively, by advanced users of this feature, to include custom and complex business logic. Thus the Filters becoming complex causes the resulting SQL queries to test the limits of MySQL database performance. </w:t>
      </w:r>
    </w:p>
    <w:p w:rsidR="006150DE" w:rsidRDefault="006150DE" w:rsidP="006150DE">
      <w:pPr>
        <w:pStyle w:val="BodyText"/>
      </w:pPr>
      <w:r>
        <w:t xml:space="preserve">The solution to this problem is to provide an option to advanced users of Instance level security feature to leverage this new query performance enhancement feature.This feature introduces new temporary tables and views to predetermine the the application users access privileges on the individual instances of an object. </w:t>
      </w:r>
      <w:r w:rsidR="004239DC">
        <w:rPr>
          <w:szCs w:val="22"/>
        </w:rPr>
        <w:t>These tables store the information in a non normalized form.</w:t>
      </w:r>
      <w:r w:rsidR="004239DC">
        <w:rPr>
          <w:szCs w:val="22"/>
        </w:rPr>
        <w:t xml:space="preserve"> </w:t>
      </w:r>
      <w:r w:rsidR="004239DC">
        <w:rPr>
          <w:szCs w:val="22"/>
        </w:rPr>
        <w:t>Using these views/ tables, CSM filters can directly retrieve all the ID’s to which the User/Group has access, thus improving performance.</w:t>
      </w:r>
    </w:p>
    <w:p w:rsidR="006150DE" w:rsidRDefault="006150DE" w:rsidP="006150DE">
      <w:pPr>
        <w:pStyle w:val="BodyText"/>
      </w:pPr>
      <w:r>
        <w:t>The feature thus removes the runtime multiple joins between CSM tables resulting in faster performance. Now instead of multiple joins the filter query, only one table is referenced.</w:t>
      </w:r>
    </w:p>
    <w:p w:rsidR="006150DE" w:rsidRDefault="004A54E4" w:rsidP="006150DE">
      <w:pPr>
        <w:pStyle w:val="Heading3"/>
      </w:pPr>
      <w:r>
        <w:t>Instance Level Mapping Element</w:t>
      </w:r>
    </w:p>
    <w:p w:rsidR="00F00CBF" w:rsidRPr="00F00CBF" w:rsidRDefault="00F00CBF" w:rsidP="00F00CBF">
      <w:pPr>
        <w:spacing w:before="100" w:beforeAutospacing="1" w:after="100" w:afterAutospacing="1"/>
        <w:ind w:left="720"/>
        <w:rPr>
          <w:rFonts w:cs="Arial"/>
          <w:sz w:val="24"/>
        </w:rPr>
      </w:pPr>
      <w:r w:rsidRPr="00F00CBF">
        <w:rPr>
          <w:rFonts w:cs="Arial"/>
          <w:szCs w:val="22"/>
        </w:rPr>
        <w:t>The Mapping table will be used to indicate the objects secured via instance level security and corresponding tables and views created for increasing performance on the instance level security.</w:t>
      </w:r>
      <w:r w:rsidR="00847CD2">
        <w:rPr>
          <w:rFonts w:cs="Arial"/>
          <w:szCs w:val="22"/>
        </w:rPr>
        <w:t xml:space="preserve"> The Mapping Table stores InstanceLevelMappingElement objects.</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lastRenderedPageBreak/>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ACTIVE_FLAG</w:t>
            </w:r>
          </w:p>
        </w:tc>
        <w:tc>
          <w:tcPr>
            <w:tcW w:w="5256" w:type="dxa"/>
          </w:tcPr>
          <w:p w:rsidR="0071792A" w:rsidRDefault="0071792A" w:rsidP="0071792A">
            <w:pPr>
              <w:spacing w:before="100" w:beforeAutospacing="1" w:after="100" w:afterAutospacing="1"/>
              <w:jc w:val="center"/>
              <w:rPr>
                <w:sz w:val="24"/>
              </w:rPr>
            </w:pPr>
            <w:r>
              <w:rPr>
                <w:szCs w:val="22"/>
              </w:rPr>
              <w:t>Flag to indicate that the object and corresponding tables shall be refreshed/updated when the PE table is updated. If the flag is not set then the CSM API shall not refresh the three (3) tables mentioned in this mapping table. The CSM API AuthorizationManager.</w:t>
            </w:r>
            <w:r w:rsidRPr="0071792A">
              <w:rPr>
                <w:szCs w:val="22"/>
              </w:rPr>
              <w:t xml:space="preserve">maintainInstanceTables </w:t>
            </w:r>
            <w:r>
              <w:rPr>
                <w:szCs w:val="22"/>
              </w:rPr>
              <w:t xml:space="preserve">() and </w:t>
            </w:r>
            <w:r w:rsidRPr="0071792A">
              <w:rPr>
                <w:szCs w:val="22"/>
              </w:rPr>
              <w:t>refreshInstanceTables</w:t>
            </w:r>
            <w:r>
              <w:rPr>
                <w:szCs w:val="22"/>
              </w:rPr>
              <w:t>() methods verify this this flag to determine mainta/refresh is necessary or not.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MAINTAINED_FLAG</w:t>
            </w:r>
          </w:p>
        </w:tc>
        <w:tc>
          <w:tcPr>
            <w:tcW w:w="5256" w:type="dxa"/>
          </w:tcPr>
          <w:p w:rsidR="0071792A" w:rsidRDefault="0071792A">
            <w:pPr>
              <w:spacing w:before="100" w:beforeAutospacing="1" w:after="100" w:afterAutospacing="1"/>
              <w:jc w:val="center"/>
              <w:rPr>
                <w:sz w:val="24"/>
              </w:rPr>
            </w:pPr>
            <w:r>
              <w:rPr>
                <w:szCs w:val="22"/>
              </w:rPr>
              <w:t xml:space="preserve">Flag to indicate if the tables/views are already created once by the CSM API Maintain Logic. If the flag is set, the UPT does not maintain the tables/views mentioned in this record.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OBJECT_PACKAGE_NAME</w:t>
            </w:r>
          </w:p>
        </w:tc>
        <w:tc>
          <w:tcPr>
            <w:tcW w:w="5256" w:type="dxa"/>
          </w:tcPr>
          <w:p w:rsidR="0071792A" w:rsidRDefault="0071792A" w:rsidP="00B04B50">
            <w:pPr>
              <w:spacing w:before="100" w:beforeAutospacing="1" w:after="100" w:afterAutospacing="1"/>
              <w:jc w:val="center"/>
              <w:rPr>
                <w:sz w:val="24"/>
              </w:rPr>
            </w:pPr>
            <w:r>
              <w:rPr>
                <w:szCs w:val="22"/>
              </w:rPr>
              <w:t>The Package Name</w:t>
            </w:r>
            <w:r w:rsidR="009B36CB">
              <w:rPr>
                <w:szCs w:val="22"/>
              </w:rPr>
              <w:t xml:space="preserve"> of Objects Class</w:t>
            </w:r>
            <w:r>
              <w:rPr>
                <w:szCs w:val="22"/>
              </w:rPr>
              <w:t>. This column is utilized by the UPT at the time of creating Filter for an object</w:t>
            </w:r>
            <w:r w:rsidR="009B36CB">
              <w:rPr>
                <w:szCs w:val="22"/>
              </w:rPr>
              <w:t xml:space="preserve"> to uniquely identify the object from the domain models.</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OBJECT_NAME</w:t>
            </w:r>
          </w:p>
        </w:tc>
        <w:tc>
          <w:tcPr>
            <w:tcW w:w="5256" w:type="dxa"/>
          </w:tcPr>
          <w:p w:rsidR="0071792A" w:rsidRDefault="0071792A">
            <w:pPr>
              <w:spacing w:before="100" w:beforeAutospacing="1" w:after="100" w:afterAutospacing="1"/>
              <w:jc w:val="center"/>
              <w:rPr>
                <w:sz w:val="24"/>
              </w:rPr>
            </w:pPr>
            <w:r>
              <w:rPr>
                <w:szCs w:val="22"/>
              </w:rPr>
              <w:t xml:space="preserve">Object Name or Initial for column name. This column indicates the Object name secured via the instance level security feature. It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ATTRIBUTE_NAME</w:t>
            </w:r>
          </w:p>
        </w:tc>
        <w:tc>
          <w:tcPr>
            <w:tcW w:w="5256" w:type="dxa"/>
          </w:tcPr>
          <w:p w:rsidR="0071792A" w:rsidRDefault="0071792A">
            <w:pPr>
              <w:spacing w:before="100" w:beforeAutospacing="1" w:after="100" w:afterAutospacing="1"/>
              <w:jc w:val="center"/>
              <w:rPr>
                <w:sz w:val="24"/>
              </w:rPr>
            </w:pPr>
            <w:r>
              <w:rPr>
                <w:szCs w:val="22"/>
              </w:rPr>
              <w:t xml:space="preserve">Attribute Name or Initial for column name. This column indicates the Attribute Name on which the objects security is based. For example, the object ‘PROJECT’ has attribute name ‘ID’. The Attribute ‘ID’ and its value </w:t>
            </w:r>
            <w:r w:rsidR="00126A71">
              <w:rPr>
                <w:szCs w:val="22"/>
              </w:rPr>
              <w:t>are</w:t>
            </w:r>
            <w:r>
              <w:rPr>
                <w:szCs w:val="22"/>
              </w:rPr>
              <w:t xml:space="preserve"> used to indicate an instance in a Protection Element.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TABLE_NAME</w:t>
            </w:r>
          </w:p>
        </w:tc>
        <w:tc>
          <w:tcPr>
            <w:tcW w:w="5256" w:type="dxa"/>
          </w:tcPr>
          <w:p w:rsidR="0071792A" w:rsidRDefault="00126A71" w:rsidP="00126A71">
            <w:pPr>
              <w:spacing w:before="100" w:beforeAutospacing="1" w:after="100" w:afterAutospacing="1"/>
              <w:jc w:val="center"/>
              <w:rPr>
                <w:sz w:val="24"/>
              </w:rPr>
            </w:pPr>
            <w:r>
              <w:rPr>
                <w:szCs w:val="22"/>
              </w:rPr>
              <w:t xml:space="preserve">The purpose of this table is </w:t>
            </w:r>
            <w:r>
              <w:rPr>
                <w:szCs w:val="22"/>
              </w:rPr>
              <w:t>to store the Protection Element ID, Application ID and Attribute Value from the Protection Element table for all Protection Elements representing an instance of the concerned object.</w:t>
            </w:r>
            <w:r>
              <w:rPr>
                <w:szCs w:val="22"/>
              </w:rPr>
              <w:t xml:space="preserve"> Normencleature </w:t>
            </w:r>
            <w:r w:rsidRPr="00D8412F">
              <w:rPr>
                <w:szCs w:val="22"/>
              </w:rPr>
              <w:t>CSM_PE</w:t>
            </w:r>
            <w:r>
              <w:rPr>
                <w:szCs w:val="22"/>
              </w:rPr>
              <w:t>I</w:t>
            </w:r>
            <w:r w:rsidRPr="00D8412F">
              <w:rPr>
                <w:szCs w:val="22"/>
              </w:rPr>
              <w:t>_&lt;&lt;OBJECT NAME OR INITIALS&gt;&gt;_&lt;&lt;AT</w:t>
            </w:r>
            <w:r>
              <w:rPr>
                <w:szCs w:val="22"/>
              </w:rPr>
              <w:t>T</w:t>
            </w:r>
            <w:r w:rsidRPr="00D8412F">
              <w:rPr>
                <w:szCs w:val="22"/>
              </w:rPr>
              <w:t>RIBUTE NAME OR INITIALS&gt;&gt;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VIEW_NAME_USER</w:t>
            </w:r>
          </w:p>
        </w:tc>
        <w:tc>
          <w:tcPr>
            <w:tcW w:w="5256" w:type="dxa"/>
          </w:tcPr>
          <w:p w:rsidR="0071792A" w:rsidRDefault="0071792A">
            <w:pPr>
              <w:spacing w:before="100" w:beforeAutospacing="1" w:after="100" w:afterAutospacing="1"/>
              <w:jc w:val="center"/>
              <w:rPr>
                <w:sz w:val="24"/>
              </w:rPr>
            </w:pPr>
            <w:r>
              <w:rPr>
                <w:szCs w:val="22"/>
              </w:rPr>
              <w:t>Example: CSM_VW_&lt;&lt;OBJECT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VIEW_NAME_GROUP</w:t>
            </w:r>
          </w:p>
        </w:tc>
        <w:tc>
          <w:tcPr>
            <w:tcW w:w="5256" w:type="dxa"/>
          </w:tcPr>
          <w:p w:rsidR="00F00CBF" w:rsidRDefault="00F00CBF">
            <w:pPr>
              <w:spacing w:before="100" w:beforeAutospacing="1" w:after="100" w:afterAutospacing="1"/>
              <w:jc w:val="center"/>
              <w:rPr>
                <w:sz w:val="24"/>
              </w:rPr>
            </w:pPr>
            <w:r>
              <w:rPr>
                <w:szCs w:val="22"/>
              </w:rPr>
              <w:t>Example: CSM_VW_&lt;&lt;OBJECT NAME OR INITIALS&gt;&gt;_&lt;&lt;ATRRIBUTE NAME  OR INITIALS&gt;&gt;_GROUP</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TABLE_NAME_USER</w:t>
            </w:r>
          </w:p>
        </w:tc>
        <w:tc>
          <w:tcPr>
            <w:tcW w:w="5256" w:type="dxa"/>
          </w:tcPr>
          <w:p w:rsidR="00D312DE" w:rsidRDefault="00D312DE" w:rsidP="00D312DE">
            <w:pPr>
              <w:spacing w:before="100" w:beforeAutospacing="1" w:after="100" w:afterAutospacing="1"/>
              <w:jc w:val="center"/>
              <w:rPr>
                <w:szCs w:val="22"/>
              </w:rPr>
            </w:pPr>
            <w:r>
              <w:rPr>
                <w:szCs w:val="22"/>
              </w:rPr>
              <w:t xml:space="preserve">This table stores (user id, privilege name, attribute value , application id) User-Instance-Privilege information for the OBJECT_NAME and ATTRIBUTE_NAME. </w:t>
            </w:r>
          </w:p>
          <w:p w:rsidR="00F00CBF" w:rsidRDefault="00D312DE" w:rsidP="00D312DE">
            <w:pPr>
              <w:spacing w:before="100" w:beforeAutospacing="1" w:after="100" w:afterAutospacing="1"/>
              <w:jc w:val="center"/>
              <w:rPr>
                <w:sz w:val="24"/>
              </w:rPr>
            </w:pPr>
            <w:r>
              <w:rPr>
                <w:szCs w:val="22"/>
              </w:rPr>
              <w:t>Normencleature</w:t>
            </w:r>
            <w:r w:rsidR="00F00CBF">
              <w:rPr>
                <w:szCs w:val="22"/>
              </w:rPr>
              <w:t>: CSM_&lt;&lt;OBJECT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lastRenderedPageBreak/>
              <w:t>TABLE_NAME_GROUP</w:t>
            </w:r>
          </w:p>
        </w:tc>
        <w:tc>
          <w:tcPr>
            <w:tcW w:w="5256" w:type="dxa"/>
          </w:tcPr>
          <w:p w:rsidR="00E0352E" w:rsidRDefault="00E0352E" w:rsidP="00E0352E">
            <w:pPr>
              <w:spacing w:before="100" w:beforeAutospacing="1" w:after="100" w:afterAutospacing="1"/>
              <w:jc w:val="center"/>
              <w:rPr>
                <w:szCs w:val="22"/>
              </w:rPr>
            </w:pPr>
            <w:r>
              <w:rPr>
                <w:szCs w:val="22"/>
              </w:rPr>
              <w:t xml:space="preserve">This table stores (user id, privilege name, attribute value , application id) User-Instance-Privilege information for the OBJECT_NAME and ATTRIBUTE_NAME. </w:t>
            </w:r>
          </w:p>
          <w:p w:rsidR="00F00CBF" w:rsidRDefault="00E0352E" w:rsidP="00E0352E">
            <w:pPr>
              <w:spacing w:before="100" w:beforeAutospacing="1" w:after="100" w:afterAutospacing="1"/>
              <w:jc w:val="center"/>
              <w:rPr>
                <w:sz w:val="24"/>
              </w:rPr>
            </w:pPr>
            <w:r>
              <w:rPr>
                <w:szCs w:val="22"/>
              </w:rPr>
              <w:t>Normencleature</w:t>
            </w:r>
            <w:r w:rsidR="00F00CBF">
              <w:rPr>
                <w:szCs w:val="22"/>
              </w:rPr>
              <w:t>: CSM_&lt;&lt;OBJECT NAME OR INITIALS&gt;&gt;_&lt;&lt;ATRRIBUTE NAME  OR INITIALS&gt;&gt;_GROUP</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946E40" w:rsidRDefault="00946E40" w:rsidP="00946E40">
      <w:pPr>
        <w:pStyle w:val="Heading3"/>
      </w:pPr>
      <w:r>
        <w:t xml:space="preserve">New </w:t>
      </w:r>
      <w:r w:rsidR="009F280B">
        <w:t>Functionality - API</w:t>
      </w:r>
    </w:p>
    <w:p w:rsidR="00946E40" w:rsidRDefault="00946E40" w:rsidP="00AE6616">
      <w:pPr>
        <w:pStyle w:val="BodyText"/>
      </w:pPr>
    </w:p>
    <w:p w:rsidR="00FC57C5" w:rsidRDefault="00FC57C5" w:rsidP="00AE6616">
      <w:pPr>
        <w:pStyle w:val="BodyText"/>
      </w:pPr>
      <w:r>
        <w:t>The Mapping table, shown above, stores the InstanceLevelMappingElement objects.</w:t>
      </w:r>
      <w:r w:rsidR="009F280B">
        <w:t xml:space="preserve"> The CSM API AuthorizationManager has following new methods to support this feature.</w:t>
      </w:r>
    </w:p>
    <w:p w:rsidR="00FC57C5" w:rsidRDefault="00FC57C5" w:rsidP="00AE6616">
      <w:pPr>
        <w:pStyle w:val="BodyText"/>
      </w:pPr>
    </w:p>
    <w:p w:rsidR="00FC57C5" w:rsidRPr="00F50754" w:rsidRDefault="00FC57C5" w:rsidP="00FC57C5">
      <w:pPr>
        <w:pStyle w:val="BodyText"/>
        <w:rPr>
          <w:rStyle w:val="Bold"/>
        </w:rPr>
      </w:pPr>
      <w:r w:rsidRPr="00F50754">
        <w:rPr>
          <w:rStyle w:val="Bold"/>
        </w:rPr>
        <w:t xml:space="preserve">To </w:t>
      </w:r>
      <w:r>
        <w:rPr>
          <w:rStyle w:val="Bold"/>
        </w:rPr>
        <w:t>provision InstanceLevelMappingElement Object:</w:t>
      </w:r>
    </w:p>
    <w:p w:rsidR="00FC57C5" w:rsidRDefault="00FC57C5" w:rsidP="00FC57C5">
      <w:pPr>
        <w:pStyle w:val="Classfilesample"/>
      </w:pPr>
      <w:r w:rsidRPr="00FC57C5">
        <w:t>public void createInstanceLevelMappingElement(InstanceLevelMappingElement instanceLevelMappingElement) throws CSTransactionException;</w:t>
      </w:r>
    </w:p>
    <w:p w:rsidR="00FC57C5" w:rsidRDefault="00FC57C5" w:rsidP="00FC57C5">
      <w:pPr>
        <w:pStyle w:val="Classfilesample"/>
      </w:pPr>
      <w:r w:rsidRPr="00FC57C5">
        <w:t>public InstanceLevelMappingElement getInstanceLevelMappingElementById(String instanceLevelMappingElementId) throws CSObjectNotFoundException;</w:t>
      </w:r>
    </w:p>
    <w:p w:rsidR="00FC57C5" w:rsidRDefault="00FC57C5" w:rsidP="00FC57C5">
      <w:pPr>
        <w:pStyle w:val="Classfilesample"/>
      </w:pPr>
      <w:r w:rsidRPr="00FC57C5">
        <w:t>public void modifyInstanceLevelMappingElement(InstanceLevelMappingElement instanceLevelMappingElement) throws CSTransactionException;</w:t>
      </w:r>
    </w:p>
    <w:p w:rsidR="00FC57C5" w:rsidRDefault="00FC57C5" w:rsidP="00FC57C5">
      <w:pPr>
        <w:pStyle w:val="Classfilesample"/>
      </w:pPr>
      <w:r w:rsidRPr="00FC57C5">
        <w:t>public void removeInstanceLevelMappingElement(String instanceLevelMappingElementId) throws CSTransactionException;</w:t>
      </w:r>
    </w:p>
    <w:p w:rsidR="00857026" w:rsidRPr="00F50754" w:rsidRDefault="00857026" w:rsidP="00857026">
      <w:pPr>
        <w:pStyle w:val="BodyText"/>
        <w:rPr>
          <w:rStyle w:val="Bold"/>
        </w:rPr>
      </w:pPr>
      <w:r w:rsidRPr="00F50754">
        <w:rPr>
          <w:rStyle w:val="Bold"/>
        </w:rPr>
        <w:t xml:space="preserve">To </w:t>
      </w:r>
      <w:r>
        <w:rPr>
          <w:rStyle w:val="Bold"/>
        </w:rPr>
        <w:t>Maintain Instance Temp Tables:</w:t>
      </w:r>
    </w:p>
    <w:p w:rsidR="00857026" w:rsidRDefault="00857026" w:rsidP="00857026">
      <w:pPr>
        <w:pStyle w:val="Classfilesample"/>
      </w:pPr>
      <w:r w:rsidRPr="00857026">
        <w:t>public void maintainInstanceTables(String instanceLevelMappingElementId) throws CSObjectNotFoundException, CSDataAccessException;</w:t>
      </w:r>
    </w:p>
    <w:p w:rsidR="00857026" w:rsidRPr="00F50754" w:rsidRDefault="00857026" w:rsidP="00857026">
      <w:pPr>
        <w:pStyle w:val="BodyText"/>
        <w:rPr>
          <w:rStyle w:val="Bold"/>
        </w:rPr>
      </w:pPr>
      <w:r w:rsidRPr="00F50754">
        <w:rPr>
          <w:rStyle w:val="Bold"/>
        </w:rPr>
        <w:t xml:space="preserve">To </w:t>
      </w:r>
      <w:r>
        <w:rPr>
          <w:rStyle w:val="Bold"/>
        </w:rPr>
        <w:t>Refresh Instance Temp Tables:</w:t>
      </w:r>
    </w:p>
    <w:p w:rsidR="00FC57C5" w:rsidRDefault="00857026" w:rsidP="00857026">
      <w:pPr>
        <w:pStyle w:val="BodyText"/>
        <w:ind w:left="1440"/>
      </w:pPr>
      <w:r w:rsidRPr="00857026">
        <w:rPr>
          <w:rFonts w:ascii="Microsoft Sans Serif" w:hAnsi="Microsoft Sans Serif" w:cs="Microsoft Sans Serif"/>
          <w:sz w:val="20"/>
          <w:szCs w:val="20"/>
        </w:rPr>
        <w:t>public void refreshInstanceTables(boolean instanceLevelSecurityForUser) throws CSObjectNotFoundException, CSDataAccessException;</w:t>
      </w:r>
    </w:p>
    <w:p w:rsidR="00946E40" w:rsidRPr="00946E40" w:rsidRDefault="00946E40" w:rsidP="00946E40">
      <w:pPr>
        <w:pStyle w:val="BodyText"/>
      </w:pPr>
    </w:p>
    <w:p w:rsidR="009F280B" w:rsidRDefault="009F280B" w:rsidP="009F280B">
      <w:pPr>
        <w:pStyle w:val="Heading3"/>
      </w:pPr>
      <w:r>
        <w:t>New Functionality – UPT</w:t>
      </w:r>
    </w:p>
    <w:p w:rsidR="009F280B" w:rsidRPr="009F280B" w:rsidRDefault="009F280B" w:rsidP="009F280B">
      <w:pPr>
        <w:pStyle w:val="BodyText"/>
      </w:pPr>
      <w:r>
        <w:t xml:space="preserve">See the </w:t>
      </w:r>
      <w:r w:rsidR="00252D46" w:rsidRPr="00252D46">
        <w:rPr>
          <w:b/>
        </w:rPr>
        <w:t>Provisioning Instance Level Security</w:t>
      </w:r>
      <w:r w:rsidR="00252D46">
        <w:t xml:space="preserve"> </w:t>
      </w:r>
      <w:r>
        <w:t xml:space="preserve">section above in this chapter to view the changes in the filter creation logic. </w:t>
      </w:r>
    </w:p>
    <w:p w:rsidR="009F280B" w:rsidRPr="009F280B" w:rsidRDefault="009F280B" w:rsidP="009F280B">
      <w:pPr>
        <w:pStyle w:val="BodyText"/>
      </w:pPr>
    </w:p>
    <w:p w:rsidR="00AE6616" w:rsidRDefault="00AE6616" w:rsidP="00AE6616">
      <w:pPr>
        <w:pStyle w:val="BodyText"/>
      </w:pPr>
    </w:p>
    <w:p w:rsidR="00946E40" w:rsidRDefault="00946E40" w:rsidP="00946E40">
      <w:pPr>
        <w:pStyle w:val="Heading3"/>
      </w:pPr>
      <w:r>
        <w:lastRenderedPageBreak/>
        <w:t>Using Instance Level Security Performance Enhancement</w:t>
      </w:r>
    </w:p>
    <w:p w:rsidR="00946E40" w:rsidRDefault="00946E40" w:rsidP="00946E40">
      <w:pPr>
        <w:pStyle w:val="BodyText"/>
      </w:pPr>
      <w:r>
        <w:t>The workflow for using the instance level security query performance enhancement feature is as follows:</w:t>
      </w:r>
    </w:p>
    <w:p w:rsidR="000D172E" w:rsidRDefault="000D172E" w:rsidP="00946E40">
      <w:pPr>
        <w:pStyle w:val="BodyText"/>
        <w:numPr>
          <w:ilvl w:val="0"/>
          <w:numId w:val="89"/>
        </w:numPr>
      </w:pPr>
      <w:r>
        <w:t>Provision User</w:t>
      </w:r>
      <w:r w:rsidR="00AC1766">
        <w:t>/Groups</w:t>
      </w:r>
      <w:r>
        <w:t xml:space="preserve"> and Protection Elements to indicate Object instances.</w:t>
      </w:r>
    </w:p>
    <w:p w:rsidR="000D172E" w:rsidRDefault="000D172E" w:rsidP="00946E40">
      <w:pPr>
        <w:pStyle w:val="BodyText"/>
        <w:numPr>
          <w:ilvl w:val="0"/>
          <w:numId w:val="89"/>
        </w:numPr>
      </w:pPr>
      <w:r>
        <w:t>Provision User</w:t>
      </w:r>
      <w:r w:rsidR="00AC1766">
        <w:t>/Groups</w:t>
      </w:r>
      <w:r>
        <w:t xml:space="preserve"> access to Protection Elements/</w:t>
      </w:r>
      <w:r w:rsidR="00AC1766">
        <w:t xml:space="preserve">Protection </w:t>
      </w:r>
      <w:r>
        <w:t>Groups with at least ‘READ’ privilege.</w:t>
      </w:r>
    </w:p>
    <w:p w:rsidR="00946E40" w:rsidRDefault="00946E40" w:rsidP="00946E40">
      <w:pPr>
        <w:pStyle w:val="BodyText"/>
        <w:numPr>
          <w:ilvl w:val="0"/>
          <w:numId w:val="89"/>
        </w:numPr>
      </w:pPr>
      <w:r>
        <w:t xml:space="preserve">Determine the domain objects that will be provisioned for instance level security. </w:t>
      </w:r>
    </w:p>
    <w:p w:rsidR="00F84033" w:rsidRDefault="00946E40" w:rsidP="00946E40">
      <w:pPr>
        <w:pStyle w:val="BodyText"/>
        <w:numPr>
          <w:ilvl w:val="0"/>
          <w:numId w:val="89"/>
        </w:numPr>
      </w:pPr>
      <w:r>
        <w:t>Create one Instance Level Mapping Element for each distinct Object-AttributeName pair.</w:t>
      </w:r>
      <w:r w:rsidR="00F84033">
        <w:t xml:space="preserve"> </w:t>
      </w:r>
    </w:p>
    <w:p w:rsidR="00946E40" w:rsidRDefault="00F84033" w:rsidP="00F84033">
      <w:pPr>
        <w:pStyle w:val="BodyText"/>
        <w:ind w:left="1080"/>
      </w:pPr>
      <w:r>
        <w:t>Example: If object ‘</w:t>
      </w:r>
      <w:r w:rsidR="005D1402">
        <w:t>test.gov.nih.nci.security.instancelevel.domainobjects.Card’</w:t>
      </w:r>
      <w:r>
        <w:t xml:space="preserve"> is to be secured using the Direct Instance Level Security, then determine the Attribut</w:t>
      </w:r>
      <w:r w:rsidR="006243E2">
        <w:t>e Name the security is based on. In this case ‘id’ is the AttributeName.</w:t>
      </w:r>
    </w:p>
    <w:p w:rsidR="00D774B9" w:rsidRDefault="00D774B9" w:rsidP="00696358">
      <w:pPr>
        <w:pStyle w:val="BodyText"/>
        <w:ind w:left="0"/>
      </w:pP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 instanceLevelMappingElement = new InstanceLevelMappingElement();</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instanceLevelMappingElement.setActiveFlag((byte) 1);</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instanceLevelMappingElement.setObjectName("Card");</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instanceLevelMappingElement.setApplication(application);</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instanceLevelMappingElement.setAttributeName("id");</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instanceLevelMappingElement.setObjectPackageName("test.gov.nih.nci.security.instancelevel.domainobjects");</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instanceLevelMappingElement.setTableName("</w:t>
      </w:r>
      <w:r w:rsidR="00AA1530">
        <w:rPr>
          <w:rFonts w:ascii="Microsoft Sans Serif" w:hAnsi="Microsoft Sans Serif" w:cs="Microsoft Sans Serif"/>
          <w:sz w:val="20"/>
        </w:rPr>
        <w:t>CSM_PEI_CARD_ID</w:t>
      </w:r>
      <w:r w:rsidRPr="00D774B9">
        <w:rPr>
          <w:rFonts w:ascii="Microsoft Sans Serif" w:hAnsi="Microsoft Sans Serif" w:cs="Microsoft Sans Serif"/>
          <w:sz w:val="20"/>
        </w:rPr>
        <w:t>");</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instanceLevelMappingElement.setTableNameForGroup("CSM_</w:t>
      </w:r>
      <w:r w:rsidR="006B3D9C" w:rsidRPr="006B3D9C">
        <w:rPr>
          <w:rFonts w:ascii="Microsoft Sans Serif" w:hAnsi="Microsoft Sans Serif" w:cs="Microsoft Sans Serif"/>
          <w:sz w:val="20"/>
        </w:rPr>
        <w:t xml:space="preserve"> </w:t>
      </w:r>
      <w:r w:rsidR="006B3D9C">
        <w:rPr>
          <w:rFonts w:ascii="Microsoft Sans Serif" w:hAnsi="Microsoft Sans Serif" w:cs="Microsoft Sans Serif"/>
          <w:sz w:val="20"/>
        </w:rPr>
        <w:t>CARD</w:t>
      </w:r>
      <w:r w:rsidR="006B3D9C" w:rsidRPr="00D774B9">
        <w:rPr>
          <w:rFonts w:ascii="Microsoft Sans Serif" w:hAnsi="Microsoft Sans Serif" w:cs="Microsoft Sans Serif"/>
          <w:sz w:val="20"/>
        </w:rPr>
        <w:t xml:space="preserve"> </w:t>
      </w:r>
      <w:r w:rsidRPr="00D774B9">
        <w:rPr>
          <w:rFonts w:ascii="Microsoft Sans Serif" w:hAnsi="Microsoft Sans Serif" w:cs="Microsoft Sans Serif"/>
          <w:sz w:val="20"/>
        </w:rPr>
        <w:t>_ID_GROUP");</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instanceLevelMappingElement.setTableNameForUser("CSM_</w:t>
      </w:r>
      <w:r w:rsidR="006B3D9C" w:rsidRPr="006B3D9C">
        <w:rPr>
          <w:rFonts w:ascii="Microsoft Sans Serif" w:hAnsi="Microsoft Sans Serif" w:cs="Microsoft Sans Serif"/>
          <w:sz w:val="20"/>
        </w:rPr>
        <w:t xml:space="preserve"> </w:t>
      </w:r>
      <w:r w:rsidR="006B3D9C">
        <w:rPr>
          <w:rFonts w:ascii="Microsoft Sans Serif" w:hAnsi="Microsoft Sans Serif" w:cs="Microsoft Sans Serif"/>
          <w:sz w:val="20"/>
        </w:rPr>
        <w:t>CARD</w:t>
      </w:r>
      <w:r w:rsidR="006B3D9C" w:rsidRPr="00D774B9">
        <w:rPr>
          <w:rFonts w:ascii="Microsoft Sans Serif" w:hAnsi="Microsoft Sans Serif" w:cs="Microsoft Sans Serif"/>
          <w:sz w:val="20"/>
        </w:rPr>
        <w:t xml:space="preserve"> </w:t>
      </w:r>
      <w:r w:rsidRPr="00D774B9">
        <w:rPr>
          <w:rFonts w:ascii="Microsoft Sans Serif" w:hAnsi="Microsoft Sans Serif" w:cs="Microsoft Sans Serif"/>
          <w:sz w:val="20"/>
        </w:rPr>
        <w:t>_ID_USER");</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instanceLevelMappingElement.setUpdateDate(new Date());</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instanceLevelMappingElement.setViewNameForGroup("CSM_VW_</w:t>
      </w:r>
      <w:r w:rsidR="006B3D9C">
        <w:rPr>
          <w:rFonts w:ascii="Microsoft Sans Serif" w:hAnsi="Microsoft Sans Serif" w:cs="Microsoft Sans Serif"/>
          <w:sz w:val="20"/>
        </w:rPr>
        <w:t>CARD_I</w:t>
      </w:r>
      <w:r w:rsidRPr="00D774B9">
        <w:rPr>
          <w:rFonts w:ascii="Microsoft Sans Serif" w:hAnsi="Microsoft Sans Serif" w:cs="Microsoft Sans Serif"/>
          <w:sz w:val="20"/>
        </w:rPr>
        <w:t>D_GROUP");</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instanceLevelMappingElement.setViewNameForUser("CSM_VW_</w:t>
      </w:r>
      <w:r w:rsidR="006B3D9C">
        <w:rPr>
          <w:rFonts w:ascii="Microsoft Sans Serif" w:hAnsi="Microsoft Sans Serif" w:cs="Microsoft Sans Serif"/>
          <w:sz w:val="20"/>
        </w:rPr>
        <w:t>CARD</w:t>
      </w:r>
      <w:r w:rsidRPr="00D774B9">
        <w:rPr>
          <w:rFonts w:ascii="Microsoft Sans Serif" w:hAnsi="Microsoft Sans Serif" w:cs="Microsoft Sans Serif"/>
          <w:sz w:val="20"/>
        </w:rPr>
        <w:t>_ID_USER");</w:t>
      </w:r>
    </w:p>
    <w:p w:rsidR="006243E2" w:rsidRPr="00D774B9" w:rsidRDefault="006243E2" w:rsidP="00696358">
      <w:pPr>
        <w:pStyle w:val="BodyText"/>
        <w:ind w:left="0"/>
        <w:rPr>
          <w:rFonts w:ascii="Microsoft Sans Serif" w:hAnsi="Microsoft Sans Serif" w:cs="Microsoft Sans Serif"/>
          <w:sz w:val="20"/>
        </w:rPr>
      </w:pPr>
      <w:r w:rsidRPr="00D774B9">
        <w:rPr>
          <w:rFonts w:ascii="Microsoft Sans Serif" w:hAnsi="Microsoft Sans Serif" w:cs="Microsoft Sans Serif"/>
          <w:sz w:val="20"/>
        </w:rPr>
        <w:t>authorizationManager.createInstanceLevelMappingElement(instanceLevelMappingElement);</w:t>
      </w:r>
    </w:p>
    <w:p w:rsidR="006243E2" w:rsidRDefault="006243E2" w:rsidP="006243E2">
      <w:pPr>
        <w:pStyle w:val="BodyText"/>
        <w:ind w:left="1080"/>
      </w:pPr>
    </w:p>
    <w:p w:rsidR="00946E40" w:rsidRDefault="00BE2DD0" w:rsidP="00946E40">
      <w:pPr>
        <w:pStyle w:val="BodyText"/>
        <w:numPr>
          <w:ilvl w:val="0"/>
          <w:numId w:val="89"/>
        </w:numPr>
      </w:pPr>
      <w:r>
        <w:t>Maintain Instance Tables</w:t>
      </w:r>
    </w:p>
    <w:p w:rsidR="00AE6616" w:rsidRDefault="00AC1766" w:rsidP="00BE2DD0">
      <w:pPr>
        <w:pStyle w:val="BodyText"/>
        <w:ind w:left="1080"/>
      </w:pPr>
      <w:r>
        <w:t>Use the following method to c</w:t>
      </w:r>
      <w:r w:rsidR="00BE2DD0">
        <w:t>reate the temporary instance tables and views, where 1 is the mappingID of InstanceLevelMappingElement to be maintained.</w:t>
      </w:r>
    </w:p>
    <w:p w:rsidR="00AC1766" w:rsidRDefault="00AC1766" w:rsidP="00BE2DD0">
      <w:pPr>
        <w:pStyle w:val="BodyText"/>
        <w:ind w:left="1080"/>
        <w:rPr>
          <w:rFonts w:ascii="Microsoft Sans Serif" w:hAnsi="Microsoft Sans Serif" w:cs="Microsoft Sans Serif"/>
          <w:sz w:val="20"/>
        </w:rPr>
      </w:pPr>
    </w:p>
    <w:p w:rsidR="00BE2DD0" w:rsidRDefault="00BE2DD0" w:rsidP="00BE2DD0">
      <w:pPr>
        <w:pStyle w:val="BodyText"/>
        <w:ind w:left="1080"/>
        <w:rPr>
          <w:rFonts w:ascii="Microsoft Sans Serif" w:hAnsi="Microsoft Sans Serif" w:cs="Microsoft Sans Serif"/>
          <w:sz w:val="20"/>
        </w:rPr>
      </w:pPr>
      <w:r w:rsidRPr="00BE2DD0">
        <w:rPr>
          <w:rFonts w:ascii="Microsoft Sans Serif" w:hAnsi="Microsoft Sans Serif" w:cs="Microsoft Sans Serif"/>
          <w:sz w:val="20"/>
        </w:rPr>
        <w:t>authorizationManager.maintainInstanceTables("1")</w:t>
      </w:r>
    </w:p>
    <w:p w:rsidR="00AC1766" w:rsidRPr="00BE2DD0" w:rsidRDefault="00AC1766" w:rsidP="00BE2DD0">
      <w:pPr>
        <w:pStyle w:val="BodyText"/>
        <w:ind w:left="1080"/>
        <w:rPr>
          <w:rFonts w:ascii="Microsoft Sans Serif" w:hAnsi="Microsoft Sans Serif" w:cs="Microsoft Sans Serif"/>
          <w:sz w:val="20"/>
        </w:rPr>
      </w:pPr>
    </w:p>
    <w:p w:rsidR="000D172E" w:rsidRDefault="000D172E" w:rsidP="000D172E">
      <w:pPr>
        <w:pStyle w:val="BodyText"/>
        <w:numPr>
          <w:ilvl w:val="0"/>
          <w:numId w:val="89"/>
        </w:numPr>
      </w:pPr>
      <w:r>
        <w:t>Refresh Instance Tables</w:t>
      </w:r>
    </w:p>
    <w:p w:rsidR="000D172E" w:rsidRDefault="000D172E" w:rsidP="000D172E">
      <w:pPr>
        <w:pStyle w:val="BodyText"/>
        <w:ind w:left="1080"/>
      </w:pPr>
      <w:r>
        <w:t>Once the Instance tables are maintained and user</w:t>
      </w:r>
      <w:r w:rsidR="00AC1766">
        <w:t>/groups are</w:t>
      </w:r>
      <w:r>
        <w:t xml:space="preserve"> provisioned to have access to Protection Elements representing object instances, the refresh can be performed on the temporary instance tables. </w:t>
      </w:r>
    </w:p>
    <w:p w:rsidR="00AC1766" w:rsidRDefault="00AC1766" w:rsidP="000D172E">
      <w:pPr>
        <w:pStyle w:val="BodyText"/>
        <w:ind w:left="1080"/>
        <w:rPr>
          <w:rFonts w:ascii="Microsoft Sans Serif" w:hAnsi="Microsoft Sans Serif" w:cs="Microsoft Sans Serif"/>
        </w:rPr>
      </w:pPr>
      <w:r>
        <w:rPr>
          <w:rFonts w:ascii="Microsoft Sans Serif" w:hAnsi="Microsoft Sans Serif" w:cs="Microsoft Sans Serif"/>
        </w:rPr>
        <w:lastRenderedPageBreak/>
        <w:t>// For User based instance level security</w:t>
      </w:r>
    </w:p>
    <w:p w:rsidR="00AC1766" w:rsidRPr="00AC1766" w:rsidRDefault="00AC1766" w:rsidP="000D172E">
      <w:pPr>
        <w:pStyle w:val="BodyText"/>
        <w:ind w:left="1080"/>
        <w:rPr>
          <w:rFonts w:ascii="Microsoft Sans Serif" w:hAnsi="Microsoft Sans Serif" w:cs="Microsoft Sans Serif"/>
        </w:rPr>
      </w:pPr>
      <w:r w:rsidRPr="00AC1766">
        <w:rPr>
          <w:rFonts w:ascii="Microsoft Sans Serif" w:hAnsi="Microsoft Sans Serif" w:cs="Microsoft Sans Serif"/>
        </w:rPr>
        <w:t>authorizationManager.refreshInstanceTables(true);</w:t>
      </w:r>
    </w:p>
    <w:p w:rsidR="00AC1766" w:rsidRDefault="00AC1766" w:rsidP="00AC1766">
      <w:pPr>
        <w:pStyle w:val="BodyText"/>
        <w:ind w:left="1080"/>
        <w:rPr>
          <w:rFonts w:ascii="Microsoft Sans Serif" w:hAnsi="Microsoft Sans Serif" w:cs="Microsoft Sans Serif"/>
        </w:rPr>
      </w:pPr>
      <w:r>
        <w:rPr>
          <w:rFonts w:ascii="Microsoft Sans Serif" w:hAnsi="Microsoft Sans Serif" w:cs="Microsoft Sans Serif"/>
        </w:rPr>
        <w:t>// For Groups based instance level security</w:t>
      </w:r>
    </w:p>
    <w:p w:rsidR="00AC1766" w:rsidRDefault="00AC1766" w:rsidP="00AC1766">
      <w:pPr>
        <w:pStyle w:val="BodyText"/>
        <w:ind w:left="1080"/>
        <w:rPr>
          <w:rFonts w:ascii="Microsoft Sans Serif" w:hAnsi="Microsoft Sans Serif" w:cs="Microsoft Sans Serif"/>
        </w:rPr>
      </w:pPr>
      <w:r w:rsidRPr="00AC1766">
        <w:rPr>
          <w:rFonts w:ascii="Microsoft Sans Serif" w:hAnsi="Microsoft Sans Serif" w:cs="Microsoft Sans Serif"/>
        </w:rPr>
        <w:t>authorizationManager.refreshInstanceTa</w:t>
      </w:r>
      <w:r>
        <w:rPr>
          <w:rFonts w:ascii="Microsoft Sans Serif" w:hAnsi="Microsoft Sans Serif" w:cs="Microsoft Sans Serif"/>
        </w:rPr>
        <w:t>bles(false</w:t>
      </w:r>
      <w:r w:rsidRPr="00AC1766">
        <w:rPr>
          <w:rFonts w:ascii="Microsoft Sans Serif" w:hAnsi="Microsoft Sans Serif" w:cs="Microsoft Sans Serif"/>
        </w:rPr>
        <w:t>);</w:t>
      </w:r>
    </w:p>
    <w:p w:rsidR="00252D46" w:rsidRPr="00AC1766" w:rsidRDefault="00252D46" w:rsidP="00AC1766">
      <w:pPr>
        <w:pStyle w:val="BodyText"/>
        <w:ind w:left="1080"/>
        <w:rPr>
          <w:rFonts w:ascii="Microsoft Sans Serif" w:hAnsi="Microsoft Sans Serif" w:cs="Microsoft Sans Serif"/>
        </w:rPr>
      </w:pPr>
    </w:p>
    <w:p w:rsidR="00252D46" w:rsidRDefault="00252D46" w:rsidP="00252D46">
      <w:pPr>
        <w:pStyle w:val="BodyText"/>
        <w:numPr>
          <w:ilvl w:val="0"/>
          <w:numId w:val="89"/>
        </w:numPr>
      </w:pPr>
      <w:r>
        <w:t>Using the InstanceLevelSecurityHelper class ‘addFitlers’ and ‘initializeFilters’</w:t>
      </w:r>
      <w:r w:rsidR="00213A9A">
        <w:t xml:space="preserve"> before querying the domain objects that are filtered via the instance level security features. See </w:t>
      </w:r>
      <w:r w:rsidR="00213A9A" w:rsidRPr="00252D46">
        <w:rPr>
          <w:b/>
        </w:rPr>
        <w:t>Provisioning Instance Level Security</w:t>
      </w:r>
      <w:r w:rsidR="00213A9A">
        <w:rPr>
          <w:b/>
        </w:rPr>
        <w:t xml:space="preserve"> </w:t>
      </w:r>
      <w:r w:rsidR="00213A9A">
        <w:t>section for more details.</w:t>
      </w:r>
    </w:p>
    <w:p w:rsidR="00AC1766" w:rsidRDefault="00AC1766" w:rsidP="000D172E">
      <w:pPr>
        <w:pStyle w:val="BodyText"/>
        <w:ind w:left="1080"/>
      </w:pPr>
    </w:p>
    <w:p w:rsidR="000D172E" w:rsidRDefault="000D172E" w:rsidP="000D172E">
      <w:pPr>
        <w:pStyle w:val="BodyText"/>
      </w:pPr>
    </w:p>
    <w:p w:rsidR="00946E40" w:rsidRDefault="00946E40" w:rsidP="00AE6616">
      <w:pPr>
        <w:pStyle w:val="BodyText"/>
      </w:pPr>
    </w:p>
    <w:p w:rsidR="00946E40" w:rsidRPr="00AE6616" w:rsidRDefault="00946E40" w:rsidP="00AE6616">
      <w:pPr>
        <w:pStyle w:val="BodyText"/>
      </w:pPr>
    </w:p>
    <w:p w:rsidR="006D66E4" w:rsidRDefault="006D66E4" w:rsidP="006D66E4">
      <w:pPr>
        <w:pStyle w:val="Heading3"/>
      </w:pPr>
      <w:bookmarkStart w:id="537" w:name="_Toc238804908"/>
      <w:bookmarkStart w:id="538" w:name="_Toc238891345"/>
      <w:bookmarkStart w:id="539" w:name="_Toc238970815"/>
      <w:r>
        <w:t>Known Issues</w:t>
      </w:r>
      <w:bookmarkEnd w:id="537"/>
      <w:bookmarkEnd w:id="538"/>
      <w:bookmarkEnd w:id="539"/>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40" w:name="_Toc238804909"/>
      <w:bookmarkStart w:id="541" w:name="_Toc238891346"/>
      <w:bookmarkStart w:id="542" w:name="_Toc238970816"/>
      <w:r>
        <w:t>Attribute Level Security</w:t>
      </w:r>
      <w:bookmarkEnd w:id="540"/>
      <w:bookmarkEnd w:id="541"/>
      <w:bookmarkEnd w:id="542"/>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 xml:space="preserve">For example, a Patient object has the following five attributes: Name, Address, Social Security Number, Phone Number, and Disease. A researcher who has access to all of the attributes except Social Security Number should be able to see </w:t>
      </w:r>
      <w:r>
        <w:lastRenderedPageBreak/>
        <w:t>the Patient object with all attributes filled with data except the Social Security Number attribute.</w:t>
      </w:r>
    </w:p>
    <w:p w:rsidR="006D66E4" w:rsidRDefault="006D66E4" w:rsidP="006D66E4">
      <w:pPr>
        <w:pStyle w:val="Heading3"/>
      </w:pPr>
      <w:bookmarkStart w:id="543" w:name="_Toc238804910"/>
      <w:bookmarkStart w:id="544" w:name="_Toc238891347"/>
      <w:bookmarkStart w:id="545" w:name="_Toc238970817"/>
      <w:r>
        <w:t>Requirements Addressed</w:t>
      </w:r>
      <w:bookmarkEnd w:id="543"/>
      <w:bookmarkEnd w:id="544"/>
      <w:bookmarkEnd w:id="545"/>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440E64">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440E64">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6" w:name="_Toc238804911"/>
      <w:bookmarkStart w:id="547" w:name="_Toc238891348"/>
      <w:bookmarkStart w:id="548" w:name="_Toc238970818"/>
      <w:r>
        <w:t>Overall Design</w:t>
      </w:r>
      <w:bookmarkEnd w:id="546"/>
      <w:bookmarkEnd w:id="547"/>
      <w:bookmarkEnd w:id="548"/>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440E64">
        <w:fldChar w:fldCharType="begin"/>
      </w:r>
      <w:r>
        <w:instrText xml:space="preserve"> XE "</w:instrText>
      </w:r>
      <w:r w:rsidRPr="003A2D45">
        <w:instrText>attribute level security:overall design</w:instrText>
      </w:r>
      <w:r>
        <w:instrText xml:space="preserve">" </w:instrText>
      </w:r>
      <w:r w:rsidR="00440E64">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49" w:name="_Toc238804912"/>
      <w:bookmarkStart w:id="550" w:name="_Toc238891349"/>
      <w:bookmarkStart w:id="551" w:name="_Toc238970819"/>
      <w:r>
        <w:lastRenderedPageBreak/>
        <w:t>Strict Or Lenient Behavior</w:t>
      </w:r>
      <w:bookmarkEnd w:id="549"/>
      <w:bookmarkEnd w:id="550"/>
      <w:bookmarkEnd w:id="551"/>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440E64">
        <w:fldChar w:fldCharType="begin"/>
      </w:r>
      <w:r>
        <w:instrText xml:space="preserve"> XE "</w:instrText>
      </w:r>
      <w:r w:rsidRPr="00347DEE">
        <w:instrText>strict behavior</w:instrText>
      </w:r>
      <w:r>
        <w:instrText xml:space="preserve">" </w:instrText>
      </w:r>
      <w:r w:rsidR="00440E64">
        <w:fldChar w:fldCharType="end"/>
      </w:r>
      <w:r w:rsidR="00440E64">
        <w:fldChar w:fldCharType="begin"/>
      </w:r>
      <w:r>
        <w:instrText xml:space="preserve"> XE "</w:instrText>
      </w:r>
      <w:r w:rsidRPr="00347DEE">
        <w:instrText>lenient behavior</w:instrText>
      </w:r>
      <w:r>
        <w:instrText xml:space="preserve">" </w:instrText>
      </w:r>
      <w:r w:rsidR="00440E64">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2" w:name="_Toc238804913"/>
      <w:bookmarkStart w:id="553" w:name="_Toc238891350"/>
      <w:bookmarkStart w:id="554" w:name="_Toc238970820"/>
      <w:r>
        <w:t>Provisioning Attribute Level Security</w:t>
      </w:r>
      <w:bookmarkEnd w:id="552"/>
      <w:bookmarkEnd w:id="553"/>
      <w:bookmarkEnd w:id="554"/>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440E64">
        <w:fldChar w:fldCharType="begin"/>
      </w:r>
      <w:r>
        <w:instrText xml:space="preserve"> XE "</w:instrText>
      </w:r>
      <w:r w:rsidRPr="00383EB4">
        <w:instrText>provisioning:attribute level security</w:instrText>
      </w:r>
      <w:r>
        <w:instrText xml:space="preserve">" </w:instrText>
      </w:r>
      <w:r w:rsidR="00440E64">
        <w:fldChar w:fldCharType="end"/>
      </w:r>
      <w:r w:rsidR="00440E64">
        <w:fldChar w:fldCharType="begin"/>
      </w:r>
      <w:r>
        <w:instrText xml:space="preserve"> XE "</w:instrText>
      </w:r>
      <w:r w:rsidRPr="004D3325">
        <w:instrText>attribute level security:provisioning</w:instrText>
      </w:r>
      <w:r>
        <w:instrText xml:space="preserve">" </w:instrText>
      </w:r>
      <w:r w:rsidR="00440E64">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5" w:name="_Toc238804914"/>
      <w:bookmarkStart w:id="556" w:name="_Toc238891351"/>
      <w:bookmarkStart w:id="557" w:name="_Toc238970821"/>
      <w:r>
        <w:t>Using Attribute Level Security</w:t>
      </w:r>
      <w:bookmarkEnd w:id="555"/>
      <w:bookmarkEnd w:id="556"/>
      <w:bookmarkEnd w:id="557"/>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lastRenderedPageBreak/>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58" w:name="_Toc238804915"/>
      <w:bookmarkStart w:id="559" w:name="_Toc238891352"/>
      <w:bookmarkStart w:id="560" w:name="_Toc238970822"/>
      <w:r>
        <w:t>Known Issues</w:t>
      </w:r>
      <w:bookmarkEnd w:id="558"/>
      <w:bookmarkEnd w:id="559"/>
      <w:bookmarkEnd w:id="560"/>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1" w:name="_Ref213636322"/>
      <w:bookmarkStart w:id="562" w:name="_Ref213636326"/>
      <w:bookmarkStart w:id="563" w:name="_Toc238804916"/>
      <w:bookmarkStart w:id="564" w:name="_Toc238891353"/>
      <w:bookmarkStart w:id="565" w:name="_Toc238970823"/>
      <w:r>
        <w:lastRenderedPageBreak/>
        <w:t>Acegi Adapter</w:t>
      </w:r>
      <w:bookmarkEnd w:id="561"/>
      <w:bookmarkEnd w:id="562"/>
      <w:bookmarkEnd w:id="563"/>
      <w:bookmarkEnd w:id="564"/>
      <w:bookmarkEnd w:id="565"/>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6" w:name="_Toc238804917"/>
      <w:bookmarkStart w:id="567" w:name="_Toc238891354"/>
      <w:bookmarkStart w:id="568" w:name="_Toc238970824"/>
      <w:r>
        <w:t>Implementation</w:t>
      </w:r>
      <w:bookmarkEnd w:id="566"/>
      <w:bookmarkEnd w:id="567"/>
      <w:bookmarkEnd w:id="568"/>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69" w:name="_Ref213849871"/>
      <w:r>
        <w:t xml:space="preserve">Figure </w:t>
      </w:r>
      <w:fldSimple w:instr=" STYLEREF 1 \s ">
        <w:r w:rsidR="00EF4B85">
          <w:rPr>
            <w:noProof/>
          </w:rPr>
          <w:t>6</w:t>
        </w:r>
      </w:fldSimple>
      <w:r>
        <w:t>-</w:t>
      </w:r>
      <w:fldSimple w:instr=" SEQ Figure \* ARABIC \s 1 ">
        <w:r w:rsidR="00EF4B85">
          <w:rPr>
            <w:noProof/>
          </w:rPr>
          <w:t>1</w:t>
        </w:r>
      </w:fldSimple>
      <w:bookmarkEnd w:id="569"/>
      <w:r>
        <w:t xml:space="preserve"> Authentication and Authorization in Acegi framework</w:t>
      </w:r>
    </w:p>
    <w:p w:rsidR="006D66E4" w:rsidRDefault="00440E64"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0" w:name="_Toc238804918"/>
      <w:bookmarkStart w:id="571" w:name="_Toc238891355"/>
      <w:bookmarkStart w:id="572" w:name="_Toc238970825"/>
      <w:r>
        <w:t>Method Level Security</w:t>
      </w:r>
      <w:bookmarkEnd w:id="570"/>
      <w:bookmarkEnd w:id="571"/>
      <w:bookmarkEnd w:id="572"/>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3" w:name="_Toc238804919"/>
      <w:bookmarkStart w:id="574" w:name="_Toc238891356"/>
      <w:bookmarkStart w:id="575" w:name="_Toc238970826"/>
      <w:r>
        <w:t>Method Parameter Level Security</w:t>
      </w:r>
      <w:bookmarkEnd w:id="573"/>
      <w:bookmarkEnd w:id="574"/>
      <w:bookmarkEnd w:id="575"/>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6" w:name="_Toc238804920"/>
      <w:bookmarkStart w:id="577" w:name="_Toc238891357"/>
      <w:bookmarkStart w:id="578" w:name="_Toc238970827"/>
      <w:r>
        <w:t>Workflow</w:t>
      </w:r>
      <w:bookmarkEnd w:id="576"/>
      <w:bookmarkEnd w:id="577"/>
      <w:bookmarkEnd w:id="578"/>
    </w:p>
    <w:p w:rsidR="006D66E4" w:rsidRDefault="006D66E4" w:rsidP="006D66E4">
      <w:pPr>
        <w:pStyle w:val="BodyText"/>
      </w:pPr>
      <w:r>
        <w:t>Below is a basic list of steps needed to implement the CSM Acegi Adapter.</w:t>
      </w:r>
      <w:r w:rsidR="00440E64">
        <w:fldChar w:fldCharType="begin"/>
      </w:r>
      <w:r>
        <w:instrText xml:space="preserve"> XE "</w:instrText>
      </w:r>
      <w:r w:rsidRPr="003E2CE5">
        <w:instrText>workflow:Acegi</w:instrText>
      </w:r>
      <w:r>
        <w:instrText xml:space="preserve">" </w:instrText>
      </w:r>
      <w:r w:rsidR="00440E64">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79" w:name="_Toc238804921"/>
      <w:bookmarkStart w:id="580" w:name="_Toc238891358"/>
      <w:bookmarkStart w:id="581" w:name="_Toc238970828"/>
      <w:r>
        <w:lastRenderedPageBreak/>
        <w:t>Integrating and Configuring</w:t>
      </w:r>
      <w:bookmarkEnd w:id="579"/>
      <w:bookmarkEnd w:id="580"/>
      <w:bookmarkEnd w:id="581"/>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440E64">
        <w:fldChar w:fldCharType="begin"/>
      </w:r>
      <w:r>
        <w:instrText xml:space="preserve"> XE "</w:instrText>
      </w:r>
      <w:r w:rsidRPr="006F7358">
        <w:instrText>security:integrating Acegi</w:instrText>
      </w:r>
      <w:r>
        <w:instrText xml:space="preserve">" </w:instrText>
      </w:r>
      <w:r w:rsidR="00440E64">
        <w:fldChar w:fldCharType="end"/>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2" w:name="_Toc238804922"/>
      <w:bookmarkStart w:id="583" w:name="_Toc238891359"/>
      <w:bookmarkStart w:id="584" w:name="_Toc238970829"/>
      <w:r>
        <w:t>Configure Acegi Security</w:t>
      </w:r>
      <w:bookmarkEnd w:id="582"/>
      <w:bookmarkEnd w:id="583"/>
      <w:bookmarkEnd w:id="584"/>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440E64">
        <w:fldChar w:fldCharType="begin"/>
      </w:r>
      <w:r>
        <w:instrText xml:space="preserve"> PAGEREF _Ref213636435 \h </w:instrText>
      </w:r>
      <w:r w:rsidR="00440E64">
        <w:fldChar w:fldCharType="separate"/>
      </w:r>
      <w:r w:rsidR="00EF4B85">
        <w:rPr>
          <w:noProof/>
        </w:rPr>
        <w:t>123</w:t>
      </w:r>
      <w:r w:rsidR="00440E64">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5" w:name="_Toc238804923"/>
      <w:bookmarkStart w:id="586" w:name="_Toc238891360"/>
      <w:bookmarkStart w:id="587" w:name="_Toc238970830"/>
      <w:r>
        <w:t>Database Properties and Configuration</w:t>
      </w:r>
      <w:bookmarkEnd w:id="585"/>
      <w:bookmarkEnd w:id="586"/>
      <w:bookmarkEnd w:id="587"/>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440E64">
        <w:fldChar w:fldCharType="begin"/>
      </w:r>
      <w:r>
        <w:instrText xml:space="preserve"> XE "</w:instrText>
      </w:r>
      <w:r w:rsidRPr="00CD0FE2">
        <w:instrText>database:configuring for Acegi</w:instrText>
      </w:r>
      <w:r>
        <w:instrText xml:space="preserve">" </w:instrText>
      </w:r>
      <w:r w:rsidR="00440E6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440E64">
        <w:fldChar w:fldCharType="begin"/>
      </w:r>
      <w:r>
        <w:instrText xml:space="preserve"> XE "</w:instrText>
      </w:r>
      <w:r w:rsidRPr="00ED35E2">
        <w:instrText>Hibernate configuration file</w:instrText>
      </w:r>
      <w:r>
        <w:instrText xml:space="preserve">" </w:instrText>
      </w:r>
      <w:r w:rsidR="00440E64">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440E64">
        <w:fldChar w:fldCharType="begin"/>
      </w:r>
      <w:r>
        <w:instrText xml:space="preserve"> XE "</w:instrText>
      </w:r>
      <w:r w:rsidRPr="00BA3D27">
        <w:instrText>JAAS:login module</w:instrText>
      </w:r>
      <w:r>
        <w:instrText xml:space="preserve">" </w:instrText>
      </w:r>
      <w:r w:rsidR="00440E64">
        <w:fldChar w:fldCharType="end"/>
      </w:r>
      <w:r w:rsidR="00440E64">
        <w:fldChar w:fldCharType="begin"/>
      </w:r>
      <w:r>
        <w:instrText xml:space="preserve"> XE "</w:instrText>
      </w:r>
      <w:r w:rsidRPr="007F4444">
        <w:instrText>login module:JAAS</w:instrText>
      </w:r>
      <w:r>
        <w:instrText xml:space="preserve">" </w:instrText>
      </w:r>
      <w:r w:rsidR="00440E64">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440E64">
        <w:fldChar w:fldCharType="begin"/>
      </w:r>
      <w:r>
        <w:instrText xml:space="preserve"> XE "</w:instrText>
      </w:r>
      <w:r w:rsidRPr="003549B2">
        <w:instrText>RDBMS:login module</w:instrText>
      </w:r>
      <w:r>
        <w:instrText xml:space="preserve">" </w:instrText>
      </w:r>
      <w:r w:rsidR="00440E64">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88" w:name="_Toc238804924"/>
      <w:bookmarkStart w:id="589" w:name="_Toc238891361"/>
      <w:bookmarkStart w:id="590" w:name="_Toc238970831"/>
      <w:r>
        <w:t>User provisioning via UPT</w:t>
      </w:r>
      <w:bookmarkEnd w:id="588"/>
      <w:bookmarkEnd w:id="589"/>
      <w:bookmarkEnd w:id="590"/>
    </w:p>
    <w:p w:rsidR="006D66E4" w:rsidRPr="00AA2DE3" w:rsidRDefault="006D66E4" w:rsidP="006D66E4">
      <w:pPr>
        <w:pStyle w:val="BodyText"/>
      </w:pPr>
      <w:r>
        <w:t>The following steps need to be completed in order to provide User Provisioning through UPT:</w:t>
      </w:r>
      <w:r w:rsidR="00440E64">
        <w:fldChar w:fldCharType="begin"/>
      </w:r>
      <w:r>
        <w:instrText xml:space="preserve"> XE "</w:instrText>
      </w:r>
      <w:r w:rsidRPr="00ED35E2">
        <w:instrText>user provisioning</w:instrText>
      </w:r>
      <w:r>
        <w:instrText xml:space="preserve">" </w:instrText>
      </w:r>
      <w:r w:rsidR="00440E64">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1" w:name="_Ref213636380"/>
      <w:bookmarkStart w:id="592" w:name="_Ref213636384"/>
      <w:bookmarkStart w:id="593" w:name="_Toc238804925"/>
      <w:bookmarkStart w:id="594" w:name="_Toc238891362"/>
      <w:bookmarkStart w:id="595" w:name="_Toc238970832"/>
      <w:r>
        <w:lastRenderedPageBreak/>
        <w:t>CSM caGrid Authentication</w:t>
      </w:r>
      <w:bookmarkEnd w:id="591"/>
      <w:bookmarkEnd w:id="592"/>
      <w:bookmarkEnd w:id="593"/>
      <w:bookmarkEnd w:id="594"/>
      <w:bookmarkEnd w:id="595"/>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6" w:name="_Toc238804926"/>
      <w:bookmarkStart w:id="597" w:name="_Toc238891363"/>
      <w:bookmarkStart w:id="598" w:name="_Toc238970833"/>
      <w:r>
        <w:t>Authentication for caGrid</w:t>
      </w:r>
      <w:bookmarkEnd w:id="596"/>
      <w:bookmarkEnd w:id="597"/>
      <w:bookmarkEnd w:id="598"/>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440E64">
        <w:fldChar w:fldCharType="begin"/>
      </w:r>
      <w:r>
        <w:instrText xml:space="preserve"> XE "</w:instrText>
      </w:r>
      <w:r w:rsidRPr="00FC50EA">
        <w:instrText>authentication:caGrid</w:instrText>
      </w:r>
      <w:r>
        <w:instrText xml:space="preserve">" </w:instrText>
      </w:r>
      <w:r w:rsidR="00440E64">
        <w:fldChar w:fldCharType="end"/>
      </w:r>
      <w:r w:rsidR="00440E64">
        <w:fldChar w:fldCharType="begin"/>
      </w:r>
      <w:r>
        <w:instrText xml:space="preserve"> XE "</w:instrText>
      </w:r>
      <w:r w:rsidRPr="00ED35E2">
        <w:instrText>caGrid authentication</w:instrText>
      </w:r>
      <w:r>
        <w:instrText xml:space="preserve">" </w:instrText>
      </w:r>
      <w:r w:rsidR="00440E64">
        <w:fldChar w:fldCharType="end"/>
      </w:r>
    </w:p>
    <w:p w:rsidR="006D66E4" w:rsidRDefault="006D66E4" w:rsidP="006D66E4">
      <w:pPr>
        <w:pStyle w:val="Heading3"/>
      </w:pPr>
      <w:bookmarkStart w:id="599" w:name="_Toc238804927"/>
      <w:bookmarkStart w:id="600" w:name="_Toc238891364"/>
      <w:bookmarkStart w:id="601" w:name="_Toc238970834"/>
      <w:r>
        <w:t>CSM Configuration for IDP/Authentication Service</w:t>
      </w:r>
      <w:bookmarkEnd w:id="599"/>
      <w:bookmarkEnd w:id="600"/>
      <w:bookmarkEnd w:id="601"/>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440E64">
        <w:fldChar w:fldCharType="begin"/>
      </w:r>
      <w:r>
        <w:instrText xml:space="preserve"> XE "RDBMS</w:instrText>
      </w:r>
      <w:r w:rsidRPr="00AB6815">
        <w:instrText>:configuring for caGrid integration</w:instrText>
      </w:r>
      <w:r>
        <w:instrText xml:space="preserve">" </w:instrText>
      </w:r>
      <w:r w:rsidR="00440E64">
        <w:fldChar w:fldCharType="end"/>
      </w:r>
      <w:r w:rsidR="00440E64">
        <w:fldChar w:fldCharType="begin"/>
      </w:r>
      <w:r>
        <w:instrText xml:space="preserve"> XE "RDBMS</w:instrText>
      </w:r>
      <w:r w:rsidRPr="00886365">
        <w:instrText>:login module</w:instrText>
      </w:r>
      <w:r>
        <w:instrText xml:space="preserve">" </w:instrText>
      </w:r>
      <w:r w:rsidR="00440E64">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440E64">
        <w:fldChar w:fldCharType="begin"/>
      </w:r>
      <w:r>
        <w:instrText xml:space="preserve"> PAGEREF _Ref213644940 \h </w:instrText>
      </w:r>
      <w:r w:rsidR="00440E64">
        <w:fldChar w:fldCharType="separate"/>
      </w:r>
      <w:r w:rsidR="00EF4B85">
        <w:rPr>
          <w:noProof/>
        </w:rPr>
        <w:t>24</w:t>
      </w:r>
      <w:r w:rsidR="00440E64">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440E64">
        <w:fldChar w:fldCharType="begin"/>
      </w:r>
      <w:r>
        <w:instrText xml:space="preserve"> XE "</w:instrText>
      </w:r>
      <w:r w:rsidRPr="00AB6815">
        <w:instrText>LDAP:configuring for caGrid integration</w:instrText>
      </w:r>
      <w:r>
        <w:instrText xml:space="preserve">" </w:instrText>
      </w:r>
      <w:r w:rsidR="00440E64">
        <w:fldChar w:fldCharType="end"/>
      </w:r>
      <w:r w:rsidR="00440E64">
        <w:fldChar w:fldCharType="begin"/>
      </w:r>
      <w:r>
        <w:instrText xml:space="preserve"> XE "</w:instrText>
      </w:r>
      <w:r w:rsidRPr="00886365">
        <w:instrText>LDAP:login module</w:instrText>
      </w:r>
      <w:r>
        <w:instrText xml:space="preserve">" </w:instrText>
      </w:r>
      <w:r w:rsidR="00440E64">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2" w:name="_Toc238804928"/>
      <w:bookmarkStart w:id="603" w:name="_Toc238891365"/>
      <w:bookmarkStart w:id="604" w:name="_Toc238970835"/>
      <w:r>
        <w:t>Authorization for caGrid</w:t>
      </w:r>
      <w:bookmarkEnd w:id="602"/>
      <w:bookmarkEnd w:id="603"/>
      <w:bookmarkEnd w:id="604"/>
    </w:p>
    <w:p w:rsidR="006D66E4" w:rsidRDefault="006D66E4" w:rsidP="006D66E4">
      <w:pPr>
        <w:pStyle w:val="Heading3"/>
      </w:pPr>
      <w:bookmarkStart w:id="605" w:name="_Toc238804929"/>
      <w:bookmarkStart w:id="606" w:name="_Toc238891366"/>
      <w:bookmarkStart w:id="607" w:name="_Toc238970836"/>
      <w:r>
        <w:t>Using Grid Group Names for Check Permission</w:t>
      </w:r>
      <w:bookmarkEnd w:id="605"/>
      <w:bookmarkEnd w:id="606"/>
      <w:bookmarkEnd w:id="607"/>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440E64">
        <w:fldChar w:fldCharType="begin"/>
      </w:r>
      <w:r>
        <w:instrText xml:space="preserve"> XE "</w:instrText>
      </w:r>
      <w:r w:rsidRPr="00ED35E2">
        <w:instrText>caGrid authorization</w:instrText>
      </w:r>
      <w:r>
        <w:instrText xml:space="preserve">" </w:instrText>
      </w:r>
      <w:r w:rsidR="00440E64">
        <w:fldChar w:fldCharType="end"/>
      </w:r>
      <w:r w:rsidR="00440E64">
        <w:fldChar w:fldCharType="begin"/>
      </w:r>
      <w:r>
        <w:instrText xml:space="preserve"> XE "</w:instrText>
      </w:r>
      <w:r w:rsidRPr="00ED35E2">
        <w:instrText>Grid Grouper</w:instrText>
      </w:r>
      <w:r>
        <w:instrText xml:space="preserve">" </w:instrText>
      </w:r>
      <w:r w:rsidR="00440E64">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440E64">
        <w:fldChar w:fldCharType="begin"/>
      </w:r>
      <w:r>
        <w:instrText xml:space="preserve"> XE "</w:instrText>
      </w:r>
      <w:r w:rsidRPr="00ED35E2">
        <w:instrText>group level security for caGrid</w:instrText>
      </w:r>
      <w:r>
        <w:instrText xml:space="preserve">" </w:instrText>
      </w:r>
      <w:r w:rsidR="00440E64">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08" w:name="_Ref213636435"/>
      <w:bookmarkStart w:id="609" w:name="_Ref213636438"/>
      <w:bookmarkStart w:id="610" w:name="_Toc238804930"/>
      <w:bookmarkStart w:id="611" w:name="_Toc238891367"/>
      <w:bookmarkStart w:id="612" w:name="_Toc238970837"/>
      <w:r>
        <w:lastRenderedPageBreak/>
        <w:t>CSM/ACEGI Sample Configuration File</w:t>
      </w:r>
      <w:bookmarkEnd w:id="608"/>
      <w:bookmarkEnd w:id="609"/>
      <w:bookmarkEnd w:id="610"/>
      <w:bookmarkEnd w:id="611"/>
      <w:bookmarkEnd w:id="612"/>
    </w:p>
    <w:p w:rsidR="006D66E4" w:rsidRDefault="00440E64"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3" w:name="_Ref213914181"/>
      <w:bookmarkStart w:id="614" w:name="_Ref213914184"/>
      <w:bookmarkStart w:id="615" w:name="_Toc238804931"/>
      <w:bookmarkStart w:id="616" w:name="_Toc238891368"/>
      <w:bookmarkStart w:id="617" w:name="_Toc238970838"/>
      <w:r w:rsidRPr="009A5047">
        <w:lastRenderedPageBreak/>
        <w:t>Migrating to CSM v4.</w:t>
      </w:r>
      <w:bookmarkEnd w:id="613"/>
      <w:bookmarkEnd w:id="614"/>
      <w:r w:rsidRPr="009A5047">
        <w:t>2</w:t>
      </w:r>
      <w:bookmarkEnd w:id="615"/>
      <w:bookmarkEnd w:id="616"/>
      <w:bookmarkEnd w:id="617"/>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18" w:name="_Toc238804932"/>
      <w:bookmarkStart w:id="619" w:name="_Toc238891369"/>
      <w:bookmarkStart w:id="620" w:name="_Toc238970839"/>
      <w:r>
        <w:t>Migrating from CSM v3.2 to CSM 4.0</w:t>
      </w:r>
      <w:bookmarkEnd w:id="618"/>
      <w:bookmarkEnd w:id="619"/>
      <w:bookmarkEnd w:id="620"/>
    </w:p>
    <w:p w:rsidR="006D66E4" w:rsidRPr="000F63AA" w:rsidRDefault="006D66E4" w:rsidP="006D66E4">
      <w:pPr>
        <w:pStyle w:val="BodyText"/>
      </w:pPr>
      <w:r>
        <w:t>The sections that follow provide instructions for migrating a MySQL database from CSM 3.2 to CSM 4.0.</w:t>
      </w:r>
      <w:r w:rsidRPr="00A6073E">
        <w:t xml:space="preserve"> </w:t>
      </w:r>
      <w:r w:rsidR="00440E64">
        <w:fldChar w:fldCharType="begin"/>
      </w:r>
      <w:r>
        <w:instrText xml:space="preserve"> XE "</w:instrText>
      </w:r>
      <w:r w:rsidRPr="00AF10ED">
        <w:instrText xml:space="preserve">migrating to CSM </w:instrText>
      </w:r>
      <w:r>
        <w:instrText xml:space="preserve">4.0" </w:instrText>
      </w:r>
      <w:r w:rsidR="00440E64">
        <w:fldChar w:fldCharType="end"/>
      </w:r>
    </w:p>
    <w:p w:rsidR="006D66E4" w:rsidRDefault="006D66E4" w:rsidP="006D66E4">
      <w:pPr>
        <w:pStyle w:val="Heading3"/>
        <w:keepLines/>
      </w:pPr>
      <w:bookmarkStart w:id="621" w:name="_Toc238804933"/>
      <w:bookmarkStart w:id="622" w:name="_Toc238891370"/>
      <w:bookmarkStart w:id="623" w:name="_Toc238970840"/>
      <w:r>
        <w:t>MySQL Migration – CSM 3.2 to CSM 4.0</w:t>
      </w:r>
      <w:bookmarkEnd w:id="621"/>
      <w:bookmarkEnd w:id="622"/>
      <w:bookmarkEnd w:id="623"/>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4" w:name="_Toc238804934"/>
      <w:bookmarkStart w:id="625" w:name="_Toc238891371"/>
      <w:bookmarkStart w:id="626" w:name="_Toc238970841"/>
      <w:r>
        <w:lastRenderedPageBreak/>
        <w:t>Migrating from CSM v4.0 to CSM v4.1</w:t>
      </w:r>
      <w:bookmarkEnd w:id="624"/>
      <w:bookmarkEnd w:id="625"/>
      <w:bookmarkEnd w:id="626"/>
    </w:p>
    <w:p w:rsidR="006D66E4" w:rsidRPr="000F63AA" w:rsidRDefault="006D66E4" w:rsidP="006D66E4">
      <w:pPr>
        <w:pStyle w:val="BodyText"/>
      </w:pPr>
      <w:r>
        <w:t>The sections that follow provide instructions for migrating each type of database from CSM 4.0 to CSM 4.1.</w:t>
      </w:r>
      <w:r w:rsidRPr="00A6073E">
        <w:t xml:space="preserve"> </w:t>
      </w:r>
      <w:r w:rsidR="00440E64">
        <w:fldChar w:fldCharType="begin"/>
      </w:r>
      <w:r>
        <w:instrText xml:space="preserve"> XE "migrating to CSM 4.</w:instrText>
      </w:r>
      <w:r w:rsidRPr="00AF10ED">
        <w:instrText>1</w:instrText>
      </w:r>
      <w:r>
        <w:instrText xml:space="preserve">" </w:instrText>
      </w:r>
      <w:r w:rsidR="00440E64">
        <w:fldChar w:fldCharType="end"/>
      </w:r>
    </w:p>
    <w:p w:rsidR="006D66E4" w:rsidRDefault="006D66E4" w:rsidP="006D66E4">
      <w:pPr>
        <w:pStyle w:val="Heading3"/>
      </w:pPr>
      <w:bookmarkStart w:id="627" w:name="_Toc238804935"/>
      <w:bookmarkStart w:id="628" w:name="_Toc238891372"/>
      <w:bookmarkStart w:id="629" w:name="_Toc238970842"/>
      <w:r>
        <w:t>MySQL Migration – CSM 4.0 to CSM 4.1</w:t>
      </w:r>
      <w:bookmarkEnd w:id="627"/>
      <w:bookmarkEnd w:id="628"/>
      <w:bookmarkEnd w:id="629"/>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0" w:name="_Toc238804936"/>
      <w:bookmarkStart w:id="631" w:name="_Toc238891373"/>
      <w:bookmarkStart w:id="632" w:name="_Toc238970843"/>
      <w:r>
        <w:t>Migrating from CSM v4.1 to CSM v4.2</w:t>
      </w:r>
      <w:bookmarkEnd w:id="630"/>
      <w:bookmarkEnd w:id="631"/>
      <w:bookmarkEnd w:id="632"/>
    </w:p>
    <w:p w:rsidR="006D66E4" w:rsidRPr="000F63AA" w:rsidRDefault="006D66E4" w:rsidP="006D66E4">
      <w:pPr>
        <w:pStyle w:val="BodyText"/>
      </w:pPr>
      <w:r>
        <w:t>The sections that follow provide instructions for migrating each type of database from CSM 4.1 to CSM 4.2.</w:t>
      </w:r>
      <w:r w:rsidRPr="00A6073E">
        <w:t xml:space="preserve"> </w:t>
      </w:r>
      <w:r w:rsidR="00440E64">
        <w:fldChar w:fldCharType="begin"/>
      </w:r>
      <w:r>
        <w:instrText xml:space="preserve"> XE "migrating to CSM 4.2" </w:instrText>
      </w:r>
      <w:r w:rsidR="00440E64">
        <w:fldChar w:fldCharType="end"/>
      </w:r>
    </w:p>
    <w:p w:rsidR="006D66E4" w:rsidRDefault="006D66E4" w:rsidP="006D66E4">
      <w:pPr>
        <w:pStyle w:val="Heading3"/>
      </w:pPr>
      <w:bookmarkStart w:id="633" w:name="_Toc238804937"/>
      <w:bookmarkStart w:id="634" w:name="_Toc238891374"/>
      <w:bookmarkStart w:id="635" w:name="_Toc238970844"/>
      <w:r>
        <w:t>MySQL Migration – CSM 4.1 to CSM 4.2</w:t>
      </w:r>
      <w:bookmarkEnd w:id="633"/>
      <w:bookmarkEnd w:id="634"/>
      <w:bookmarkEnd w:id="635"/>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6" w:name="_Toc238891377"/>
      <w:bookmarkStart w:id="637" w:name="_Toc238970845"/>
      <w:bookmarkStart w:id="638" w:name="_Toc238804940"/>
      <w:bookmarkStart w:id="639" w:name="_Ref238866102"/>
      <w:bookmarkStart w:id="640" w:name="_Ref238866104"/>
      <w:r w:rsidRPr="009A5047">
        <w:lastRenderedPageBreak/>
        <w:t>Sample Local Deployment- Single Installation/Single Schema</w:t>
      </w:r>
      <w:bookmarkEnd w:id="636"/>
      <w:bookmarkEnd w:id="637"/>
      <w:r w:rsidRPr="009A5047">
        <w:t xml:space="preserve"> </w:t>
      </w:r>
      <w:bookmarkEnd w:id="638"/>
      <w:bookmarkEnd w:id="639"/>
      <w:bookmarkEnd w:id="640"/>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ED1824">
      <w:pPr>
        <w:pStyle w:val="Heading4"/>
        <w:numPr>
          <w:ilvl w:val="0"/>
          <w:numId w:val="88"/>
        </w:numPr>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ED1824">
      <w:pPr>
        <w:pStyle w:val="Heading4"/>
        <w:numPr>
          <w:ilvl w:val="0"/>
          <w:numId w:val="88"/>
        </w:numPr>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ED1824">
      <w:pPr>
        <w:pStyle w:val="Heading4"/>
        <w:numPr>
          <w:ilvl w:val="0"/>
          <w:numId w:val="88"/>
        </w:numPr>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ED1824">
      <w:pPr>
        <w:pStyle w:val="Heading4"/>
        <w:numPr>
          <w:ilvl w:val="0"/>
          <w:numId w:val="88"/>
        </w:numPr>
      </w:pPr>
      <w:r>
        <w:t>JBOSS_HOME/server/&lt;jboss.server.name&gt;/deploy/uptEAR.ear</w:t>
      </w:r>
    </w:p>
    <w:p w:rsidR="006D66E4" w:rsidRDefault="00ED1824" w:rsidP="006D66E4">
      <w:pPr>
        <w:pStyle w:val="BodyText"/>
      </w:pPr>
      <w:r>
        <w:t>The uptEAR.ear file is deployed in the above location.</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1" w:name="_Toc238970846"/>
      <w:r w:rsidRPr="00827861">
        <w:lastRenderedPageBreak/>
        <w:t>Glossary</w:t>
      </w:r>
      <w:bookmarkEnd w:id="47"/>
      <w:bookmarkEnd w:id="48"/>
      <w:bookmarkEnd w:id="49"/>
      <w:bookmarkEnd w:id="50"/>
      <w:bookmarkEnd w:id="51"/>
      <w:bookmarkEnd w:id="52"/>
      <w:bookmarkEnd w:id="641"/>
    </w:p>
    <w:p w:rsidR="00910D82" w:rsidRDefault="00440E64"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2" w:name="_Toc187026440"/>
      <w:bookmarkStart w:id="643" w:name="_Toc187026503"/>
      <w:bookmarkStart w:id="644" w:name="_Toc187026587"/>
      <w:bookmarkStart w:id="645" w:name="_Toc187026893"/>
      <w:bookmarkStart w:id="646" w:name="_Toc187026984"/>
      <w:bookmarkStart w:id="647" w:name="_Toc187027122"/>
      <w:bookmarkStart w:id="648" w:name="_Toc187027478"/>
      <w:bookmarkStart w:id="649" w:name="_Toc187027632"/>
      <w:bookmarkStart w:id="650" w:name="_Toc187027738"/>
      <w:bookmarkStart w:id="651" w:name="_Toc187027786"/>
      <w:bookmarkStart w:id="652" w:name="_Toc187028115"/>
      <w:bookmarkStart w:id="653" w:name="_Toc187028222"/>
      <w:bookmarkStart w:id="654" w:name="_Toc187028247"/>
      <w:bookmarkStart w:id="655" w:name="_Toc187028634"/>
      <w:bookmarkStart w:id="656" w:name="_Toc187028763"/>
      <w:bookmarkStart w:id="657" w:name="_Toc187028908"/>
      <w:bookmarkStart w:id="658" w:name="_Toc187028936"/>
      <w:bookmarkStart w:id="659" w:name="_Toc187030169"/>
      <w:bookmarkStart w:id="660" w:name="_Toc187030216"/>
      <w:bookmarkStart w:id="661" w:name="_Toc238970847"/>
      <w:r>
        <w:lastRenderedPageBreak/>
        <w:t>Index</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rsidR="007B5769" w:rsidRDefault="007B5769" w:rsidP="00D544CF">
      <w:pPr>
        <w:pStyle w:val="BodyText"/>
      </w:pPr>
    </w:p>
    <w:p w:rsidR="00EF4B85" w:rsidRDefault="00440E64"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440E64"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7" w:author=" Vijay Parmar" w:date="2009-08-31T22:42:00Z" w:initials="VNP">
    <w:p w:rsidR="00375815" w:rsidRDefault="00375815">
      <w:pPr>
        <w:pStyle w:val="CommentText"/>
      </w:pPr>
      <w:r>
        <w:rPr>
          <w:rStyle w:val="CommentReference"/>
        </w:rPr>
        <w:annotationRef/>
      </w:r>
      <w:r>
        <w:t>Corrected to central. The ?? is meant to be replaced with 31,32, 40,41 or 42 depending on the type of installation.</w:t>
      </w:r>
    </w:p>
  </w:comment>
  <w:comment w:id="466" w:author=" " w:date="2009-08-25T13:10:00Z" w:initials="bjg">
    <w:p w:rsidR="00375815" w:rsidRDefault="00375815">
      <w:pPr>
        <w:pStyle w:val="CommentText"/>
      </w:pPr>
      <w:r>
        <w:rPr>
          <w:rStyle w:val="CommentReference"/>
        </w:rPr>
        <w:annotationRef/>
      </w:r>
      <w:r>
        <w:t>You added this line to all the other tables but this one – I copied and pasted here.  Is that right?  NOTE – should those ?? be “central” – I’m just checking.</w:t>
      </w:r>
    </w:p>
  </w:comment>
  <w:comment w:id="472" w:author=" " w:date="2009-08-25T12:58:00Z" w:initials="bjg">
    <w:p w:rsidR="00375815" w:rsidRDefault="00375815">
      <w:pPr>
        <w:pStyle w:val="CommentText"/>
      </w:pPr>
      <w:r>
        <w:rPr>
          <w:rStyle w:val="CommentReference"/>
        </w:rPr>
        <w:annotationRef/>
      </w:r>
      <w:r>
        <w:t>Should this be ?? or “central” – just checking.</w:t>
      </w:r>
    </w:p>
  </w:comment>
  <w:comment w:id="473" w:author=" Vijay Parmar" w:date="2009-08-31T22:41:00Z" w:initials="VNP">
    <w:p w:rsidR="00375815" w:rsidRDefault="00375815">
      <w:pPr>
        <w:pStyle w:val="CommentText"/>
      </w:pPr>
      <w:r>
        <w:rPr>
          <w:rStyle w:val="CommentReference"/>
        </w:rPr>
        <w:annotationRef/>
      </w:r>
      <w:r>
        <w:t>Corrected to central</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7A30" w:rsidRDefault="00A27A30">
      <w:r>
        <w:separator/>
      </w:r>
    </w:p>
  </w:endnote>
  <w:endnote w:type="continuationSeparator" w:id="1">
    <w:p w:rsidR="00A27A30" w:rsidRDefault="00A27A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Footer"/>
    </w:pPr>
    <w:r>
      <w:rPr>
        <w:rStyle w:val="PageNumber"/>
      </w:rPr>
      <w:fldChar w:fldCharType="begin"/>
    </w:r>
    <w:r>
      <w:rPr>
        <w:rStyle w:val="PageNumber"/>
      </w:rPr>
      <w:instrText xml:space="preserve"> PAGE </w:instrText>
    </w:r>
    <w:r>
      <w:rPr>
        <w:rStyle w:val="PageNumber"/>
      </w:rPr>
      <w:fldChar w:fldCharType="separate"/>
    </w:r>
    <w:r w:rsidR="00FD1969">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213A9A">
      <w:rPr>
        <w:rStyle w:val="PageNumber"/>
        <w:noProof/>
      </w:rPr>
      <w:t>109</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FD1969">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C154BD" w:rsidRDefault="00375815" w:rsidP="00C154BD">
    <w:pPr>
      <w:pStyle w:val="Footer"/>
    </w:pPr>
    <w:r>
      <w:rPr>
        <w:rStyle w:val="PageNumber"/>
      </w:rPr>
      <w:fldChar w:fldCharType="begin"/>
    </w:r>
    <w:r>
      <w:rPr>
        <w:rStyle w:val="PageNumber"/>
      </w:rPr>
      <w:instrText xml:space="preserve"> PAGE </w:instrText>
    </w:r>
    <w:r>
      <w:rPr>
        <w:rStyle w:val="PageNumber"/>
      </w:rPr>
      <w:fldChar w:fldCharType="separate"/>
    </w:r>
    <w:r w:rsidR="00213A9A">
      <w:rPr>
        <w:rStyle w:val="PageNumber"/>
        <w:noProof/>
      </w:rPr>
      <w:t>108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213A9A">
      <w:rPr>
        <w:rStyle w:val="PageNumber"/>
        <w:noProof/>
      </w:rPr>
      <w:t>135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7A30" w:rsidRDefault="00A27A30">
      <w:pPr>
        <w:pStyle w:val="Header"/>
      </w:pPr>
      <w:fldSimple w:instr=" TITLE  ">
        <w:r>
          <w:t>caCORE Common Security Module (CSM) V 4.1 Technical Guide</w:t>
        </w:r>
      </w:fldSimple>
    </w:p>
    <w:p w:rsidR="00A27A30" w:rsidRDefault="00A27A30">
      <w:pPr>
        <w:pStyle w:val="Header"/>
      </w:pPr>
      <w:r>
        <w:tab/>
      </w:r>
      <w:fldSimple w:instr=" STYLEREF  &quot;Title&quot; ">
        <w:r>
          <w:rPr>
            <w:noProof/>
          </w:rPr>
          <w:t>About This Guide</w:t>
        </w:r>
      </w:fldSimple>
    </w:p>
    <w:p w:rsidR="00A27A30" w:rsidRDefault="00A27A30">
      <w:pPr>
        <w:pStyle w:val="Header"/>
      </w:pPr>
    </w:p>
    <w:p w:rsidR="00A27A30" w:rsidRDefault="00A27A30"/>
    <w:p w:rsidR="00A27A30" w:rsidRDefault="00A27A30">
      <w:r>
        <w:separator/>
      </w:r>
    </w:p>
  </w:footnote>
  <w:footnote w:type="continuationSeparator" w:id="1">
    <w:p w:rsidR="00A27A30" w:rsidRDefault="00A27A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261F88" w:rsidRDefault="00375815" w:rsidP="00222676">
    <w:pPr>
      <w:pStyle w:val="Header"/>
    </w:pPr>
    <w:r>
      <w:tab/>
    </w:r>
    <w:fldSimple w:instr=" STYLEREF  &quot;Heading 9,Appendix&quot; \n ">
      <w:r w:rsidR="00213A9A">
        <w:rPr>
          <w:noProof/>
        </w:rPr>
        <w:t>Appendix B</w:t>
      </w:r>
    </w:fldSimple>
    <w:r>
      <w:t>–</w:t>
    </w:r>
    <w:fldSimple w:instr=" STYLEREF  &quot;Heading 9,Appendix&quot; ">
      <w:r w:rsidR="00213A9A">
        <w:rPr>
          <w:noProof/>
        </w:rPr>
        <w:t>Migrating to CSM v4.2</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261F88" w:rsidRDefault="00375815"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r>
      <w:tab/>
    </w:r>
    <w:fldSimple w:instr=" STYLEREF  &quot;Title&quot; ">
      <w:r w:rsidR="006243E2">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901F8B" w:rsidRDefault="00375815" w:rsidP="00901F8B">
    <w:pPr>
      <w:pStyle w:val="Header"/>
      <w:jc w:val="right"/>
    </w:pPr>
    <w:fldSimple w:instr=" STYLEREF  TitleTOC  \* MERGEFORMAT ">
      <w:r w:rsidR="00FD1969">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901F8B">
    <w:pPr>
      <w:pStyle w:val="Header"/>
      <w:jc w:val="right"/>
    </w:pPr>
    <w:fldSimple w:instr=" STYLEREF  Title  \* MERGEFORMAT ">
      <w:r w:rsidR="00F84033">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1F2658" w:rsidRDefault="00375815" w:rsidP="001F2658">
    <w:pPr>
      <w:pStyle w:val="Header"/>
      <w:jc w:val="right"/>
    </w:pPr>
    <w:fldSimple w:instr=" STYLEREF  &quot;Heading 1,Chapter&quot; \n ">
      <w:r w:rsidR="00213A9A">
        <w:rPr>
          <w:noProof/>
        </w:rPr>
        <w:t>Chapter 5</w:t>
      </w:r>
    </w:fldSimple>
    <w:r w:rsidRPr="001F2658">
      <w:t>–</w:t>
    </w:r>
    <w:fldSimple w:instr=" STYLEREF  &quot;Heading 1,Chapter&quot; ">
      <w:r w:rsidR="00213A9A">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9463B54"/>
    <w:multiLevelType w:val="hybridMultilevel"/>
    <w:tmpl w:val="4022A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2">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3">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4">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6">
    <w:nsid w:val="625479E8"/>
    <w:multiLevelType w:val="hybridMultilevel"/>
    <w:tmpl w:val="CBD66884"/>
    <w:lvl w:ilvl="0" w:tplc="EFB24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2"/>
  </w:num>
  <w:num w:numId="11">
    <w:abstractNumId w:val="16"/>
  </w:num>
  <w:num w:numId="12">
    <w:abstractNumId w:val="23"/>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1"/>
  </w:num>
  <w:num w:numId="25">
    <w:abstractNumId w:val="25"/>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1"/>
    <w:lvlOverride w:ilvl="0">
      <w:startOverride w:val="1"/>
    </w:lvlOverride>
  </w:num>
  <w:num w:numId="78">
    <w:abstractNumId w:val="21"/>
    <w:lvlOverride w:ilvl="0">
      <w:startOverride w:val="1"/>
    </w:lvlOverride>
  </w:num>
  <w:num w:numId="79">
    <w:abstractNumId w:val="21"/>
    <w:lvlOverride w:ilvl="0">
      <w:startOverride w:val="1"/>
    </w:lvlOverride>
  </w:num>
  <w:num w:numId="80">
    <w:abstractNumId w:val="21"/>
    <w:lvlOverride w:ilvl="0">
      <w:startOverride w:val="1"/>
    </w:lvlOverride>
  </w:num>
  <w:num w:numId="81">
    <w:abstractNumId w:val="21"/>
    <w:lvlOverride w:ilvl="0">
      <w:startOverride w:val="1"/>
    </w:lvlOverride>
  </w:num>
  <w:num w:numId="82">
    <w:abstractNumId w:val="21"/>
    <w:lvlOverride w:ilvl="0">
      <w:startOverride w:val="1"/>
    </w:lvlOverride>
  </w:num>
  <w:num w:numId="83">
    <w:abstractNumId w:val="3"/>
    <w:lvlOverride w:ilvl="0">
      <w:startOverride w:val="1"/>
    </w:lvlOverride>
  </w:num>
  <w:num w:numId="84">
    <w:abstractNumId w:val="21"/>
    <w:lvlOverride w:ilvl="0">
      <w:startOverride w:val="1"/>
    </w:lvlOverride>
  </w:num>
  <w:num w:numId="85">
    <w:abstractNumId w:val="21"/>
    <w:lvlOverride w:ilvl="0">
      <w:startOverride w:val="1"/>
    </w:lvlOverride>
  </w:num>
  <w:num w:numId="86">
    <w:abstractNumId w:val="21"/>
    <w:lvlOverride w:ilvl="0">
      <w:startOverride w:val="1"/>
    </w:lvlOverride>
  </w:num>
  <w:num w:numId="87">
    <w:abstractNumId w:val="21"/>
    <w:lvlOverride w:ilvl="0">
      <w:startOverride w:val="1"/>
    </w:lvlOverride>
  </w:num>
  <w:num w:numId="88">
    <w:abstractNumId w:val="20"/>
  </w:num>
  <w:num w:numId="89">
    <w:abstractNumId w:val="26"/>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4578"/>
  </w:hdrShapeDefaults>
  <w:footnotePr>
    <w:footnote w:id="0"/>
    <w:footnote w:id="1"/>
  </w:footnotePr>
  <w:endnotePr>
    <w:endnote w:id="0"/>
    <w:endnote w:id="1"/>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171"/>
    <w:rsid w:val="0008523D"/>
    <w:rsid w:val="00085C82"/>
    <w:rsid w:val="00086444"/>
    <w:rsid w:val="000867D7"/>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172E"/>
    <w:rsid w:val="000D4B9F"/>
    <w:rsid w:val="000D577A"/>
    <w:rsid w:val="000E194D"/>
    <w:rsid w:val="000E3F72"/>
    <w:rsid w:val="000F1EE1"/>
    <w:rsid w:val="000F3503"/>
    <w:rsid w:val="000F63AA"/>
    <w:rsid w:val="000F6FD8"/>
    <w:rsid w:val="000F7AA0"/>
    <w:rsid w:val="00101312"/>
    <w:rsid w:val="001043B3"/>
    <w:rsid w:val="00105ADE"/>
    <w:rsid w:val="00107CAB"/>
    <w:rsid w:val="00126A71"/>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661EA"/>
    <w:rsid w:val="00172ABC"/>
    <w:rsid w:val="001735A6"/>
    <w:rsid w:val="001778A2"/>
    <w:rsid w:val="001944AD"/>
    <w:rsid w:val="001953B7"/>
    <w:rsid w:val="00195D94"/>
    <w:rsid w:val="0019658F"/>
    <w:rsid w:val="00197D73"/>
    <w:rsid w:val="001A2CFB"/>
    <w:rsid w:val="001A6197"/>
    <w:rsid w:val="001B3BDA"/>
    <w:rsid w:val="001B6BBE"/>
    <w:rsid w:val="001C00E2"/>
    <w:rsid w:val="001C4222"/>
    <w:rsid w:val="001C7D9A"/>
    <w:rsid w:val="001D0A8E"/>
    <w:rsid w:val="001D21B7"/>
    <w:rsid w:val="001D2312"/>
    <w:rsid w:val="001D2F1F"/>
    <w:rsid w:val="001D32ED"/>
    <w:rsid w:val="001D5EF2"/>
    <w:rsid w:val="001D7962"/>
    <w:rsid w:val="001E0015"/>
    <w:rsid w:val="001E0F42"/>
    <w:rsid w:val="001E1639"/>
    <w:rsid w:val="001E1FCA"/>
    <w:rsid w:val="001E23CB"/>
    <w:rsid w:val="001E2910"/>
    <w:rsid w:val="001E3E53"/>
    <w:rsid w:val="001E4D08"/>
    <w:rsid w:val="001F05D4"/>
    <w:rsid w:val="001F0AD7"/>
    <w:rsid w:val="001F2658"/>
    <w:rsid w:val="001F7747"/>
    <w:rsid w:val="00201CF4"/>
    <w:rsid w:val="00202A4A"/>
    <w:rsid w:val="00203052"/>
    <w:rsid w:val="00213A9A"/>
    <w:rsid w:val="00215A99"/>
    <w:rsid w:val="0022006C"/>
    <w:rsid w:val="00222676"/>
    <w:rsid w:val="00230E0F"/>
    <w:rsid w:val="00233F60"/>
    <w:rsid w:val="00236694"/>
    <w:rsid w:val="002425C1"/>
    <w:rsid w:val="0024333E"/>
    <w:rsid w:val="0024423F"/>
    <w:rsid w:val="00245EF8"/>
    <w:rsid w:val="00252D46"/>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75815"/>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3F1BED"/>
    <w:rsid w:val="003F5011"/>
    <w:rsid w:val="00400660"/>
    <w:rsid w:val="00401FD2"/>
    <w:rsid w:val="00410AA1"/>
    <w:rsid w:val="004116AB"/>
    <w:rsid w:val="00412112"/>
    <w:rsid w:val="0041455D"/>
    <w:rsid w:val="00414757"/>
    <w:rsid w:val="00416C7F"/>
    <w:rsid w:val="004239DC"/>
    <w:rsid w:val="00430447"/>
    <w:rsid w:val="00431949"/>
    <w:rsid w:val="004321D3"/>
    <w:rsid w:val="00437365"/>
    <w:rsid w:val="00440E64"/>
    <w:rsid w:val="0044463B"/>
    <w:rsid w:val="00450B70"/>
    <w:rsid w:val="00453BB9"/>
    <w:rsid w:val="004549BD"/>
    <w:rsid w:val="00455189"/>
    <w:rsid w:val="00455785"/>
    <w:rsid w:val="00455A66"/>
    <w:rsid w:val="00470007"/>
    <w:rsid w:val="004724E4"/>
    <w:rsid w:val="004733D9"/>
    <w:rsid w:val="00474776"/>
    <w:rsid w:val="004765A6"/>
    <w:rsid w:val="004823B4"/>
    <w:rsid w:val="0048622F"/>
    <w:rsid w:val="00486678"/>
    <w:rsid w:val="0049219E"/>
    <w:rsid w:val="00493651"/>
    <w:rsid w:val="00493DA9"/>
    <w:rsid w:val="00496095"/>
    <w:rsid w:val="004A270A"/>
    <w:rsid w:val="004A54E4"/>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140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50DE"/>
    <w:rsid w:val="00616114"/>
    <w:rsid w:val="00623763"/>
    <w:rsid w:val="006243E2"/>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6358"/>
    <w:rsid w:val="00697E12"/>
    <w:rsid w:val="006A04FC"/>
    <w:rsid w:val="006A20C2"/>
    <w:rsid w:val="006A544E"/>
    <w:rsid w:val="006A6B3B"/>
    <w:rsid w:val="006B0BC1"/>
    <w:rsid w:val="006B3D9C"/>
    <w:rsid w:val="006B3DDE"/>
    <w:rsid w:val="006C038F"/>
    <w:rsid w:val="006C2D12"/>
    <w:rsid w:val="006C3F8C"/>
    <w:rsid w:val="006C7708"/>
    <w:rsid w:val="006D2A6A"/>
    <w:rsid w:val="006D4A5C"/>
    <w:rsid w:val="006D66E4"/>
    <w:rsid w:val="006E0BA2"/>
    <w:rsid w:val="006E41BA"/>
    <w:rsid w:val="006E69E6"/>
    <w:rsid w:val="006F4480"/>
    <w:rsid w:val="006F595A"/>
    <w:rsid w:val="006F6448"/>
    <w:rsid w:val="006F7724"/>
    <w:rsid w:val="006F7E86"/>
    <w:rsid w:val="00700568"/>
    <w:rsid w:val="00700A36"/>
    <w:rsid w:val="007038FB"/>
    <w:rsid w:val="00710D0B"/>
    <w:rsid w:val="007144EA"/>
    <w:rsid w:val="0071753E"/>
    <w:rsid w:val="0071792A"/>
    <w:rsid w:val="007236E2"/>
    <w:rsid w:val="00723B2F"/>
    <w:rsid w:val="00731D18"/>
    <w:rsid w:val="007362AA"/>
    <w:rsid w:val="00737262"/>
    <w:rsid w:val="007402F5"/>
    <w:rsid w:val="00741014"/>
    <w:rsid w:val="00751408"/>
    <w:rsid w:val="00755CA5"/>
    <w:rsid w:val="007574BA"/>
    <w:rsid w:val="00757C2D"/>
    <w:rsid w:val="00757E8C"/>
    <w:rsid w:val="0076034B"/>
    <w:rsid w:val="007606D6"/>
    <w:rsid w:val="00760A72"/>
    <w:rsid w:val="00760C61"/>
    <w:rsid w:val="00764BE9"/>
    <w:rsid w:val="00765B65"/>
    <w:rsid w:val="00771AAB"/>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47CD2"/>
    <w:rsid w:val="00850726"/>
    <w:rsid w:val="00854D0C"/>
    <w:rsid w:val="00857026"/>
    <w:rsid w:val="008579A9"/>
    <w:rsid w:val="00860601"/>
    <w:rsid w:val="00861B50"/>
    <w:rsid w:val="0087034E"/>
    <w:rsid w:val="008710B6"/>
    <w:rsid w:val="00872099"/>
    <w:rsid w:val="0087618C"/>
    <w:rsid w:val="00877B1E"/>
    <w:rsid w:val="00880339"/>
    <w:rsid w:val="00880C21"/>
    <w:rsid w:val="00881C4C"/>
    <w:rsid w:val="008823E4"/>
    <w:rsid w:val="00887C07"/>
    <w:rsid w:val="00887C12"/>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06111"/>
    <w:rsid w:val="00910D82"/>
    <w:rsid w:val="00910E16"/>
    <w:rsid w:val="00912A39"/>
    <w:rsid w:val="009167B8"/>
    <w:rsid w:val="009168DF"/>
    <w:rsid w:val="009277F1"/>
    <w:rsid w:val="00931FE5"/>
    <w:rsid w:val="00933472"/>
    <w:rsid w:val="0093397D"/>
    <w:rsid w:val="00933A2C"/>
    <w:rsid w:val="0093499B"/>
    <w:rsid w:val="009372E1"/>
    <w:rsid w:val="009376EA"/>
    <w:rsid w:val="00943469"/>
    <w:rsid w:val="00945E6F"/>
    <w:rsid w:val="00946BE2"/>
    <w:rsid w:val="00946E40"/>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36CB"/>
    <w:rsid w:val="009B491C"/>
    <w:rsid w:val="009B7547"/>
    <w:rsid w:val="009B795F"/>
    <w:rsid w:val="009C1BD5"/>
    <w:rsid w:val="009C1F9F"/>
    <w:rsid w:val="009C5DA2"/>
    <w:rsid w:val="009D0047"/>
    <w:rsid w:val="009D2013"/>
    <w:rsid w:val="009D299C"/>
    <w:rsid w:val="009D37F7"/>
    <w:rsid w:val="009E5872"/>
    <w:rsid w:val="009E5F12"/>
    <w:rsid w:val="009F1552"/>
    <w:rsid w:val="009F1ED9"/>
    <w:rsid w:val="009F207F"/>
    <w:rsid w:val="009F280B"/>
    <w:rsid w:val="00A008F4"/>
    <w:rsid w:val="00A019BD"/>
    <w:rsid w:val="00A04F65"/>
    <w:rsid w:val="00A06CF7"/>
    <w:rsid w:val="00A233C2"/>
    <w:rsid w:val="00A24BF0"/>
    <w:rsid w:val="00A27A3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1530"/>
    <w:rsid w:val="00AA2DE3"/>
    <w:rsid w:val="00AA73C8"/>
    <w:rsid w:val="00AB0A45"/>
    <w:rsid w:val="00AB2F90"/>
    <w:rsid w:val="00AB468D"/>
    <w:rsid w:val="00AC0F30"/>
    <w:rsid w:val="00AC1766"/>
    <w:rsid w:val="00AC1F06"/>
    <w:rsid w:val="00AC2A9B"/>
    <w:rsid w:val="00AC4C90"/>
    <w:rsid w:val="00AC5AB0"/>
    <w:rsid w:val="00AD49AE"/>
    <w:rsid w:val="00AE284F"/>
    <w:rsid w:val="00AE6616"/>
    <w:rsid w:val="00AE6D53"/>
    <w:rsid w:val="00AE6E8E"/>
    <w:rsid w:val="00AF1087"/>
    <w:rsid w:val="00AF10B2"/>
    <w:rsid w:val="00AF1459"/>
    <w:rsid w:val="00AF5422"/>
    <w:rsid w:val="00B0210C"/>
    <w:rsid w:val="00B022F2"/>
    <w:rsid w:val="00B0321A"/>
    <w:rsid w:val="00B0465F"/>
    <w:rsid w:val="00B04B50"/>
    <w:rsid w:val="00B05CFE"/>
    <w:rsid w:val="00B063A8"/>
    <w:rsid w:val="00B067E8"/>
    <w:rsid w:val="00B1029C"/>
    <w:rsid w:val="00B1174B"/>
    <w:rsid w:val="00B14A0B"/>
    <w:rsid w:val="00B212FE"/>
    <w:rsid w:val="00B24995"/>
    <w:rsid w:val="00B256D1"/>
    <w:rsid w:val="00B2596E"/>
    <w:rsid w:val="00B25E64"/>
    <w:rsid w:val="00B273ED"/>
    <w:rsid w:val="00B27D78"/>
    <w:rsid w:val="00B32251"/>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2DD0"/>
    <w:rsid w:val="00BE375B"/>
    <w:rsid w:val="00BE4CA2"/>
    <w:rsid w:val="00BF042D"/>
    <w:rsid w:val="00BF1099"/>
    <w:rsid w:val="00BF300F"/>
    <w:rsid w:val="00BF53AD"/>
    <w:rsid w:val="00BF546F"/>
    <w:rsid w:val="00BF6BE0"/>
    <w:rsid w:val="00BF6E6E"/>
    <w:rsid w:val="00C03726"/>
    <w:rsid w:val="00C04BC7"/>
    <w:rsid w:val="00C0568B"/>
    <w:rsid w:val="00C05CF3"/>
    <w:rsid w:val="00C12249"/>
    <w:rsid w:val="00C13A11"/>
    <w:rsid w:val="00C154BD"/>
    <w:rsid w:val="00C20D27"/>
    <w:rsid w:val="00C2222F"/>
    <w:rsid w:val="00C23A5F"/>
    <w:rsid w:val="00C3020D"/>
    <w:rsid w:val="00C30D19"/>
    <w:rsid w:val="00C31297"/>
    <w:rsid w:val="00C31724"/>
    <w:rsid w:val="00C36B5C"/>
    <w:rsid w:val="00C40111"/>
    <w:rsid w:val="00C4133C"/>
    <w:rsid w:val="00C42D45"/>
    <w:rsid w:val="00C453CF"/>
    <w:rsid w:val="00C51E9B"/>
    <w:rsid w:val="00C546F3"/>
    <w:rsid w:val="00C5659A"/>
    <w:rsid w:val="00C56E50"/>
    <w:rsid w:val="00C61FED"/>
    <w:rsid w:val="00C6376D"/>
    <w:rsid w:val="00C64325"/>
    <w:rsid w:val="00C708EC"/>
    <w:rsid w:val="00C70DBC"/>
    <w:rsid w:val="00C75D30"/>
    <w:rsid w:val="00C7719A"/>
    <w:rsid w:val="00C77A42"/>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2DE"/>
    <w:rsid w:val="00D31D58"/>
    <w:rsid w:val="00D33DD9"/>
    <w:rsid w:val="00D34E6B"/>
    <w:rsid w:val="00D401F1"/>
    <w:rsid w:val="00D41F43"/>
    <w:rsid w:val="00D51070"/>
    <w:rsid w:val="00D51F71"/>
    <w:rsid w:val="00D53606"/>
    <w:rsid w:val="00D537F3"/>
    <w:rsid w:val="00D544CF"/>
    <w:rsid w:val="00D54856"/>
    <w:rsid w:val="00D54873"/>
    <w:rsid w:val="00D55824"/>
    <w:rsid w:val="00D56CB7"/>
    <w:rsid w:val="00D6274E"/>
    <w:rsid w:val="00D728E1"/>
    <w:rsid w:val="00D774B9"/>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352E"/>
    <w:rsid w:val="00E078A1"/>
    <w:rsid w:val="00E11428"/>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67F54"/>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1824"/>
    <w:rsid w:val="00ED2FB9"/>
    <w:rsid w:val="00ED5555"/>
    <w:rsid w:val="00ED680A"/>
    <w:rsid w:val="00EE2704"/>
    <w:rsid w:val="00EE432C"/>
    <w:rsid w:val="00EE6CD1"/>
    <w:rsid w:val="00EF4B85"/>
    <w:rsid w:val="00EF4FBE"/>
    <w:rsid w:val="00F00CBF"/>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1332"/>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4033"/>
    <w:rsid w:val="00F85431"/>
    <w:rsid w:val="00F91E3D"/>
    <w:rsid w:val="00F926EA"/>
    <w:rsid w:val="00F95533"/>
    <w:rsid w:val="00FA59FB"/>
    <w:rsid w:val="00FA5ABD"/>
    <w:rsid w:val="00FA792D"/>
    <w:rsid w:val="00FB1B4A"/>
    <w:rsid w:val="00FB1DF9"/>
    <w:rsid w:val="00FB27BC"/>
    <w:rsid w:val="00FB2967"/>
    <w:rsid w:val="00FB40C3"/>
    <w:rsid w:val="00FB61D9"/>
    <w:rsid w:val="00FC3BF3"/>
    <w:rsid w:val="00FC4109"/>
    <w:rsid w:val="00FC57C5"/>
    <w:rsid w:val="00FC694F"/>
    <w:rsid w:val="00FC7859"/>
    <w:rsid w:val="00FD196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31410226">
      <w:bodyDiv w:val="1"/>
      <w:marLeft w:val="0"/>
      <w:marRight w:val="0"/>
      <w:marTop w:val="0"/>
      <w:marBottom w:val="0"/>
      <w:divBdr>
        <w:top w:val="none" w:sz="0" w:space="0" w:color="auto"/>
        <w:left w:val="none" w:sz="0" w:space="0" w:color="auto"/>
        <w:bottom w:val="none" w:sz="0" w:space="0" w:color="auto"/>
        <w:right w:val="none" w:sz="0" w:space="0" w:color="auto"/>
      </w:divBdr>
    </w:div>
    <w:div w:id="1007709269">
      <w:bodyDiv w:val="1"/>
      <w:marLeft w:val="0"/>
      <w:marRight w:val="0"/>
      <w:marTop w:val="0"/>
      <w:marBottom w:val="0"/>
      <w:divBdr>
        <w:top w:val="none" w:sz="0" w:space="0" w:color="auto"/>
        <w:left w:val="none" w:sz="0" w:space="0" w:color="auto"/>
        <w:bottom w:val="none" w:sz="0" w:space="0" w:color="auto"/>
        <w:right w:val="none" w:sz="0" w:space="0" w:color="auto"/>
      </w:divBdr>
    </w:div>
    <w:div w:id="145182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3EF3A-9DAF-408C-979F-7954CFA3439F}">
  <ds:schemaRefs>
    <ds:schemaRef ds:uri="http://schemas.openxmlformats.org/officeDocument/2006/bibliography"/>
  </ds:schemaRefs>
</ds:datastoreItem>
</file>

<file path=customXml/itemProps2.xml><?xml version="1.0" encoding="utf-8"?>
<ds:datastoreItem xmlns:ds="http://schemas.openxmlformats.org/officeDocument/2006/customXml" ds:itemID="{07A45027-6C7E-464B-AF78-B0907DE4E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954</TotalTime>
  <Pages>151</Pages>
  <Words>43303</Words>
  <Characters>246830</Characters>
  <Application>Microsoft Office Word</Application>
  <DocSecurity>0</DocSecurity>
  <Lines>2056</Lines>
  <Paragraphs>579</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289554</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 Vijay Parmar</cp:lastModifiedBy>
  <cp:revision>70</cp:revision>
  <cp:lastPrinted>2008-11-11T19:01:00Z</cp:lastPrinted>
  <dcterms:created xsi:type="dcterms:W3CDTF">2009-08-25T16:47:00Z</dcterms:created>
  <dcterms:modified xsi:type="dcterms:W3CDTF">2009-09-01T14:36:00Z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